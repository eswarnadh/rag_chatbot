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E11C" w14:textId="77777777" w:rsidR="00AD4D3E" w:rsidRPr="00D51EA5" w:rsidRDefault="00AD4D3E" w:rsidP="00AD4D3E">
      <w:pPr>
        <w:rPr>
          <w:rFonts w:asciiTheme="majorHAnsi" w:hAnsiTheme="majorHAnsi" w:cstheme="majorHAnsi"/>
        </w:rPr>
      </w:pPr>
    </w:p>
    <w:tbl>
      <w:tblPr>
        <w:tblpPr w:leftFromText="187" w:rightFromText="187" w:vertAnchor="page" w:horzAnchor="page" w:tblpXSpec="center" w:tblpYSpec="center"/>
        <w:tblW w:w="5067" w:type="pct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6582"/>
        <w:gridCol w:w="153"/>
        <w:gridCol w:w="2413"/>
      </w:tblGrid>
      <w:tr w:rsidR="00AD4D3E" w:rsidRPr="00FF54A3" w14:paraId="3C4F876F" w14:textId="77777777" w:rsidTr="00E228FD">
        <w:trPr>
          <w:trHeight w:val="2217"/>
        </w:trPr>
        <w:tc>
          <w:tcPr>
            <w:tcW w:w="7326" w:type="dxa"/>
            <w:gridSpan w:val="2"/>
            <w:tcBorders>
              <w:bottom w:val="single" w:sz="18" w:space="0" w:color="808080"/>
              <w:right w:val="single" w:sz="18" w:space="0" w:color="808080"/>
            </w:tcBorders>
            <w:vAlign w:val="center"/>
          </w:tcPr>
          <w:p w14:paraId="58D19B87" w14:textId="28ACE6A0" w:rsidR="00AD4D3E" w:rsidRPr="00607998" w:rsidRDefault="000F6740" w:rsidP="00E228F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800000" w:themeColor="text1"/>
                <w:sz w:val="52"/>
                <w:szCs w:val="72"/>
              </w:rPr>
            </w:pPr>
            <w:sdt>
              <w:sdtPr>
                <w:rPr>
                  <w:rFonts w:asciiTheme="majorHAnsi" w:eastAsia="Times New Roman" w:hAnsiTheme="majorHAnsi" w:cstheme="majorHAnsi"/>
                  <w:b/>
                  <w:bCs/>
                  <w:color w:val="800000" w:themeColor="text1"/>
                  <w:sz w:val="52"/>
                  <w:szCs w:val="72"/>
                </w:rPr>
                <w:alias w:val="Title"/>
                <w:tag w:val=""/>
                <w:id w:val="-1332135856"/>
                <w:placeholder>
                  <w:docPart w:val="5C60A872E2054336AB240186F1B55210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607998" w:rsidRPr="00607998">
                  <w:rPr>
                    <w:rFonts w:asciiTheme="majorHAnsi" w:eastAsia="Times New Roman" w:hAnsiTheme="majorHAnsi" w:cstheme="majorHAnsi"/>
                    <w:b/>
                    <w:bCs/>
                    <w:color w:val="800000" w:themeColor="text1"/>
                    <w:sz w:val="52"/>
                    <w:szCs w:val="72"/>
                  </w:rPr>
                  <w:t>Finance Tracker</w:t>
                </w:r>
              </w:sdtContent>
            </w:sdt>
          </w:p>
          <w:sdt>
            <w:sdtPr>
              <w:rPr>
                <w:rFonts w:asciiTheme="majorHAnsi" w:eastAsia="Times New Roman" w:hAnsiTheme="majorHAnsi" w:cstheme="majorHAnsi"/>
                <w:sz w:val="44"/>
                <w:szCs w:val="44"/>
              </w:rPr>
              <w:alias w:val="Subtitle"/>
              <w:id w:val="-1900048901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EndPr/>
            <w:sdtContent>
              <w:p w14:paraId="7C487842" w14:textId="492F1D68" w:rsidR="00AD4D3E" w:rsidRPr="000A0A7F" w:rsidRDefault="00607998" w:rsidP="00E228FD">
                <w:pPr>
                  <w:spacing w:after="0" w:line="240" w:lineRule="auto"/>
                  <w:rPr>
                    <w:rFonts w:asciiTheme="majorHAnsi" w:eastAsia="Times New Roman" w:hAnsiTheme="majorHAnsi" w:cstheme="majorHAnsi"/>
                    <w:sz w:val="44"/>
                    <w:szCs w:val="44"/>
                  </w:rPr>
                </w:pPr>
                <w:r>
                  <w:rPr>
                    <w:rFonts w:asciiTheme="majorHAnsi" w:eastAsia="Times New Roman" w:hAnsiTheme="majorHAnsi" w:cstheme="majorHAnsi"/>
                    <w:sz w:val="44"/>
                    <w:szCs w:val="44"/>
                  </w:rPr>
                  <w:t>Project Documentation</w:t>
                </w:r>
              </w:p>
            </w:sdtContent>
          </w:sdt>
          <w:p w14:paraId="033A839A" w14:textId="77777777" w:rsidR="00AD4D3E" w:rsidRPr="00E67291" w:rsidRDefault="00AD4D3E" w:rsidP="00E228FD">
            <w:pPr>
              <w:spacing w:after="0" w:line="240" w:lineRule="auto"/>
              <w:rPr>
                <w:rFonts w:ascii="Cambria" w:eastAsia="Times New Roman" w:hAnsi="Cambria"/>
                <w:sz w:val="44"/>
                <w:szCs w:val="44"/>
              </w:rPr>
            </w:pPr>
          </w:p>
        </w:tc>
        <w:tc>
          <w:tcPr>
            <w:tcW w:w="2597" w:type="dxa"/>
            <w:tcBorders>
              <w:left w:val="single" w:sz="18" w:space="0" w:color="808080"/>
              <w:bottom w:val="single" w:sz="18" w:space="0" w:color="808080"/>
            </w:tcBorders>
            <w:vAlign w:val="center"/>
          </w:tcPr>
          <w:sdt>
            <w:sdtPr>
              <w:rPr>
                <w:rFonts w:asciiTheme="majorHAnsi" w:eastAsia="Times New Roman" w:hAnsiTheme="majorHAnsi" w:cstheme="majorHAnsi"/>
                <w:color w:val="000000"/>
                <w:sz w:val="36"/>
                <w:szCs w:val="36"/>
              </w:rPr>
              <w:alias w:val="Date"/>
              <w:id w:val="2103364910"/>
              <w:dataBinding w:prefixMappings="xmlns:ns0='http://schemas.microsoft.com/office/2006/coverPageProps'" w:xpath="/ns0:CoverPageProperties[1]/ns0:PublishDate[1]" w:storeItemID="{55AF091B-3C7A-41E3-B477-F2FDAA23CFDA}"/>
              <w:date w:fullDate="2025-08-19T00:00:00Z">
                <w:dateFormat w:val="MMMM d"/>
                <w:lid w:val="en-US"/>
                <w:storeMappedDataAs w:val="dateTime"/>
                <w:calendar w:val="gregorian"/>
              </w:date>
            </w:sdtPr>
            <w:sdtEndPr/>
            <w:sdtContent>
              <w:p w14:paraId="76D755BA" w14:textId="7B1BE1C9" w:rsidR="00AD4D3E" w:rsidRPr="000A0A7F" w:rsidRDefault="00607998" w:rsidP="00E228FD">
                <w:pPr>
                  <w:spacing w:after="0" w:line="240" w:lineRule="auto"/>
                  <w:rPr>
                    <w:rFonts w:asciiTheme="majorHAnsi" w:eastAsia="Times New Roman" w:hAnsiTheme="majorHAnsi" w:cstheme="majorHAnsi"/>
                    <w:color w:val="000000"/>
                    <w:sz w:val="36"/>
                    <w:szCs w:val="36"/>
                  </w:rPr>
                </w:pPr>
                <w:r>
                  <w:rPr>
                    <w:rFonts w:asciiTheme="majorHAnsi" w:eastAsia="Times New Roman" w:hAnsiTheme="majorHAnsi" w:cstheme="majorHAnsi"/>
                    <w:color w:val="000000"/>
                    <w:sz w:val="36"/>
                    <w:szCs w:val="36"/>
                    <w:lang w:val="en-US"/>
                  </w:rPr>
                  <w:t>August 19</w:t>
                </w:r>
              </w:p>
            </w:sdtContent>
          </w:sdt>
          <w:p w14:paraId="3E00B5E9" w14:textId="7A664A63" w:rsidR="00AD4D3E" w:rsidRPr="005E77B2" w:rsidRDefault="000F6740" w:rsidP="00E228FD">
            <w:pPr>
              <w:rPr>
                <w:rFonts w:eastAsia="Times New Roman"/>
                <w:color w:val="000000"/>
                <w:sz w:val="52"/>
                <w:szCs w:val="56"/>
              </w:rPr>
            </w:pPr>
            <w:sdt>
              <w:sdtPr>
                <w:rPr>
                  <w:rFonts w:asciiTheme="majorHAnsi" w:eastAsia="Times New Roman" w:hAnsiTheme="majorHAnsi" w:cstheme="majorHAnsi"/>
                  <w:color w:val="000000"/>
                  <w:sz w:val="52"/>
                  <w:szCs w:val="56"/>
                </w:rPr>
                <w:alias w:val="Year"/>
                <w:id w:val="908203392"/>
                <w:dataBinding w:prefixMappings="xmlns:ns0='http://schemas.microsoft.com/office/2006/coverPageProps'" w:xpath="/ns0:CoverPageProperties[1]/ns0:PublishDate[1]" w:storeItemID="{55AF091B-3C7A-41E3-B477-F2FDAA23CFDA}"/>
                <w:date w:fullDate="2025-08-19T00:00:00Z">
                  <w:dateFormat w:val="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607998">
                  <w:rPr>
                    <w:rFonts w:asciiTheme="majorHAnsi" w:eastAsia="Times New Roman" w:hAnsiTheme="majorHAnsi" w:cstheme="majorHAnsi"/>
                    <w:color w:val="000000"/>
                    <w:sz w:val="52"/>
                    <w:szCs w:val="56"/>
                    <w:lang w:val="en-US"/>
                  </w:rPr>
                  <w:t>2025</w:t>
                </w:r>
              </w:sdtContent>
            </w:sdt>
          </w:p>
        </w:tc>
      </w:tr>
      <w:tr w:rsidR="00AD4D3E" w:rsidRPr="00FF54A3" w14:paraId="15CB0C87" w14:textId="77777777" w:rsidTr="00E228FD">
        <w:trPr>
          <w:trHeight w:val="1319"/>
        </w:trPr>
        <w:tc>
          <w:tcPr>
            <w:tcW w:w="7159" w:type="dxa"/>
            <w:tcBorders>
              <w:top w:val="single" w:sz="18" w:space="0" w:color="808080"/>
            </w:tcBorders>
            <w:vAlign w:val="center"/>
          </w:tcPr>
          <w:p w14:paraId="520B745B" w14:textId="77777777" w:rsidR="00AD4D3E" w:rsidRPr="00D51EA5" w:rsidRDefault="000F6740" w:rsidP="00E228FD">
            <w:pPr>
              <w:spacing w:after="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alias w:val="Abstract"/>
                <w:id w:val="-579133006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r w:rsidR="00AD4D3E" w:rsidRPr="00D51EA5">
                  <w:rPr>
                    <w:rFonts w:asciiTheme="majorHAnsi" w:hAnsiTheme="majorHAnsi" w:cstheme="majorHAnsi"/>
                  </w:rPr>
                  <w:t>&lt;Document Abstract&gt;</w:t>
                </w:r>
              </w:sdtContent>
            </w:sdt>
          </w:p>
          <w:p w14:paraId="1C7BA865" w14:textId="77777777" w:rsidR="00AD4D3E" w:rsidRPr="00FF54A3" w:rsidRDefault="00AD4D3E" w:rsidP="00E228FD">
            <w:pPr>
              <w:spacing w:after="0" w:line="240" w:lineRule="auto"/>
            </w:pPr>
          </w:p>
        </w:tc>
        <w:tc>
          <w:tcPr>
            <w:tcW w:w="2764" w:type="dxa"/>
            <w:gridSpan w:val="2"/>
            <w:tcBorders>
              <w:top w:val="single" w:sz="18" w:space="0" w:color="808080"/>
            </w:tcBorders>
            <w:vAlign w:val="center"/>
          </w:tcPr>
          <w:p w14:paraId="4EF7DC4B" w14:textId="77777777" w:rsidR="00AD4D3E" w:rsidRPr="00FF54A3" w:rsidRDefault="00AD4D3E" w:rsidP="00E228FD">
            <w:pPr>
              <w:spacing w:after="0" w:line="240" w:lineRule="auto"/>
              <w:rPr>
                <w:rFonts w:ascii="Cambria" w:eastAsia="Times New Roman" w:hAnsi="Cambria"/>
                <w:sz w:val="36"/>
                <w:szCs w:val="36"/>
              </w:rPr>
            </w:pPr>
          </w:p>
        </w:tc>
      </w:tr>
    </w:tbl>
    <w:p w14:paraId="29AC645F" w14:textId="77777777" w:rsidR="00AD4D3E" w:rsidRPr="00FF54A3" w:rsidRDefault="00AD4D3E" w:rsidP="00AD4D3E">
      <w:pPr>
        <w:spacing w:after="0"/>
        <w:rPr>
          <w:vanish/>
        </w:rPr>
      </w:pPr>
    </w:p>
    <w:tbl>
      <w:tblPr>
        <w:tblpPr w:leftFromText="187" w:rightFromText="187" w:vertAnchor="page" w:horzAnchor="page" w:tblpYSpec="top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258"/>
      </w:tblGrid>
      <w:tr w:rsidR="00AD4D3E" w:rsidRPr="00FF54A3" w14:paraId="5A39AE27" w14:textId="77777777" w:rsidTr="00E228FD">
        <w:trPr>
          <w:trHeight w:val="1152"/>
        </w:trPr>
        <w:tc>
          <w:tcPr>
            <w:tcW w:w="1440" w:type="dxa"/>
            <w:tcBorders>
              <w:right w:val="single" w:sz="4" w:space="0" w:color="FFFFFF"/>
            </w:tcBorders>
            <w:shd w:val="clear" w:color="auto" w:fill="800000"/>
          </w:tcPr>
          <w:p w14:paraId="5593555F" w14:textId="77777777" w:rsidR="00AD4D3E" w:rsidRPr="00FF54A3" w:rsidRDefault="00AD4D3E" w:rsidP="00E228FD">
            <w:pPr>
              <w:jc w:val="both"/>
            </w:pPr>
          </w:p>
        </w:tc>
        <w:tc>
          <w:tcPr>
            <w:tcW w:w="3258" w:type="dxa"/>
            <w:tcBorders>
              <w:left w:val="single" w:sz="4" w:space="0" w:color="FFFFFF"/>
            </w:tcBorders>
            <w:shd w:val="clear" w:color="auto" w:fill="800000"/>
            <w:vAlign w:val="bottom"/>
          </w:tcPr>
          <w:p w14:paraId="103EF495" w14:textId="77777777" w:rsidR="00AD4D3E" w:rsidRPr="00FF54A3" w:rsidRDefault="00AD4D3E" w:rsidP="00E228FD">
            <w:pPr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FFFFFF"/>
                <w:sz w:val="40"/>
                <w:szCs w:val="72"/>
              </w:rPr>
            </w:pPr>
          </w:p>
        </w:tc>
      </w:tr>
      <w:tr w:rsidR="00AD4D3E" w:rsidRPr="00FF54A3" w14:paraId="27B43FBC" w14:textId="77777777" w:rsidTr="00E228FD">
        <w:trPr>
          <w:trHeight w:val="2880"/>
        </w:trPr>
        <w:tc>
          <w:tcPr>
            <w:tcW w:w="1440" w:type="dxa"/>
            <w:tcBorders>
              <w:right w:val="single" w:sz="4" w:space="0" w:color="000000"/>
            </w:tcBorders>
          </w:tcPr>
          <w:p w14:paraId="71DAE695" w14:textId="77777777" w:rsidR="00AD4D3E" w:rsidRPr="00FF54A3" w:rsidRDefault="00AD4D3E" w:rsidP="00E228FD">
            <w:pPr>
              <w:jc w:val="both"/>
            </w:pPr>
          </w:p>
        </w:tc>
        <w:tc>
          <w:tcPr>
            <w:tcW w:w="3258" w:type="dxa"/>
            <w:tcBorders>
              <w:left w:val="single" w:sz="4" w:space="0" w:color="000000"/>
            </w:tcBorders>
            <w:vAlign w:val="center"/>
          </w:tcPr>
          <w:p w14:paraId="75CCC8DA" w14:textId="77777777" w:rsidR="00AD4D3E" w:rsidRPr="00FF54A3" w:rsidRDefault="007A7042" w:rsidP="00E228FD">
            <w:pPr>
              <w:ind w:left="-90"/>
              <w:jc w:val="both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A9F0360" wp14:editId="01514D0D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-361950</wp:posOffset>
                  </wp:positionV>
                  <wp:extent cx="1009650" cy="11049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425499" w14:textId="77777777" w:rsidR="00AD4D3E" w:rsidRPr="00FF54A3" w:rsidRDefault="007A7042" w:rsidP="00E228FD">
            <w:pPr>
              <w:jc w:val="both"/>
            </w:pPr>
            <w:r w:rsidRPr="007A70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70590AA" wp14:editId="1B8B924B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379095</wp:posOffset>
                      </wp:positionV>
                      <wp:extent cx="981075" cy="219075"/>
                      <wp:effectExtent l="0" t="0" r="0" b="0"/>
                      <wp:wrapNone/>
                      <wp:docPr id="4" name="Text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2190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F66A24" w14:textId="77777777" w:rsidR="00596273" w:rsidRPr="007A7042" w:rsidRDefault="00596273" w:rsidP="007A7042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26" w:beforeAutospacing="0" w:after="0" w:afterAutospacing="0"/>
                                    <w:jc w:val="center"/>
                                    <w:textAlignment w:val="baseline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7A7042">
                                    <w:rPr>
                                      <w:rFonts w:ascii="Arial" w:hAnsi="Arial"/>
                                      <w:color w:val="800000" w:themeColor="text1"/>
                                      <w:spacing w:val="20"/>
                                      <w:kern w:val="24"/>
                                      <w:sz w:val="14"/>
                                      <w:szCs w:val="14"/>
                                    </w:rPr>
                                    <w:t>DO THE MATH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0590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3" o:spid="_x0000_s1026" type="#_x0000_t202" style="position:absolute;left:0;text-align:left;margin-left:6.55pt;margin-top:29.85pt;width:77.25pt;height:1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" filled="f" stroked="f">
                      <v:textbox>
                        <w:txbxContent>
                          <w:p w14:paraId="5FF66A24" w14:textId="77777777" w:rsidR="00596273" w:rsidRPr="007A7042" w:rsidRDefault="00596273" w:rsidP="007A7042">
                            <w:pPr>
                              <w:pStyle w:val="NormalWeb"/>
                              <w:kinsoku w:val="0"/>
                              <w:overflowPunct w:val="0"/>
                              <w:spacing w:before="26" w:beforeAutospacing="0" w:after="0" w:afterAutospacing="0"/>
                              <w:jc w:val="center"/>
                              <w:textAlignment w:val="baseline"/>
                              <w:rPr>
                                <w:sz w:val="14"/>
                                <w:szCs w:val="14"/>
                              </w:rPr>
                            </w:pPr>
                            <w:r w:rsidRPr="007A7042">
                              <w:rPr>
                                <w:rFonts w:ascii="Arial" w:hAnsi="Arial"/>
                                <w:color w:val="800000" w:themeColor="text1"/>
                                <w:spacing w:val="20"/>
                                <w:kern w:val="24"/>
                                <w:sz w:val="14"/>
                                <w:szCs w:val="14"/>
                              </w:rPr>
                              <w:t>DO THE MATH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8FDD415" w14:textId="77777777" w:rsidR="00AD4D3E" w:rsidRPr="00FF54A3" w:rsidRDefault="00AD4D3E" w:rsidP="00AD4D3E">
      <w:pPr>
        <w:rPr>
          <w:rFonts w:eastAsia="Times New Roman"/>
          <w:b/>
          <w:bCs/>
          <w:caps/>
          <w:color w:val="76923C"/>
        </w:rPr>
      </w:pPr>
      <w:r w:rsidRPr="00FF54A3">
        <w:t xml:space="preserve">                                    </w:t>
      </w:r>
    </w:p>
    <w:p w14:paraId="4CBDF9BA" w14:textId="77777777" w:rsidR="00AD4D3E" w:rsidRPr="00D51EA5" w:rsidRDefault="00AD4D3E" w:rsidP="00AD4D3E"/>
    <w:p w14:paraId="2F223514" w14:textId="77777777" w:rsidR="00AD4D3E" w:rsidRDefault="00AD4D3E">
      <w:r>
        <w:br w:type="page"/>
      </w: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eastAsia="en-US"/>
        </w:rPr>
        <w:id w:val="1331333866"/>
        <w:docPartObj>
          <w:docPartGallery w:val="Table of Contents"/>
          <w:docPartUnique/>
        </w:docPartObj>
      </w:sdtPr>
      <w:sdtEndPr>
        <w:rPr>
          <w:rFonts w:ascii="Segoe UI Semilight" w:hAnsi="Segoe UI Semilight"/>
          <w:noProof/>
          <w:color w:val="800000" w:themeColor="text1"/>
        </w:rPr>
      </w:sdtEndPr>
      <w:sdtContent>
        <w:p w14:paraId="4E5B184E" w14:textId="77777777" w:rsidR="00E67283" w:rsidRPr="000A0A7F" w:rsidRDefault="00E67283">
          <w:pPr>
            <w:pStyle w:val="TOCHeading"/>
            <w:rPr>
              <w:rStyle w:val="Heading3Char"/>
              <w:rFonts w:asciiTheme="majorHAnsi" w:hAnsiTheme="majorHAnsi" w:cstheme="majorHAnsi"/>
              <w:b w:val="0"/>
            </w:rPr>
          </w:pPr>
          <w:r w:rsidRPr="000A0A7F">
            <w:rPr>
              <w:rStyle w:val="Heading3Char"/>
              <w:rFonts w:asciiTheme="majorHAnsi" w:hAnsiTheme="majorHAnsi" w:cstheme="majorHAnsi"/>
              <w:b w:val="0"/>
            </w:rPr>
            <w:t>Contents</w:t>
          </w:r>
        </w:p>
        <w:p w14:paraId="6E438FAD" w14:textId="60B93006" w:rsidR="0092029C" w:rsidRDefault="00E6728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 w:rsidRPr="00DE3EF7">
            <w:rPr>
              <w:color w:val="800000" w:themeColor="text1"/>
            </w:rPr>
            <w:fldChar w:fldCharType="begin"/>
          </w:r>
          <w:r w:rsidRPr="00DE3EF7">
            <w:rPr>
              <w:color w:val="800000" w:themeColor="text1"/>
            </w:rPr>
            <w:instrText xml:space="preserve"> TOC \o "1-3" \h \z \u </w:instrText>
          </w:r>
          <w:r w:rsidRPr="00DE3EF7">
            <w:rPr>
              <w:color w:val="800000" w:themeColor="text1"/>
            </w:rPr>
            <w:fldChar w:fldCharType="separate"/>
          </w:r>
          <w:hyperlink w:anchor="_Toc206537850" w:history="1">
            <w:r w:rsidR="0092029C" w:rsidRPr="00140304">
              <w:rPr>
                <w:rStyle w:val="Hyperlink"/>
                <w:rFonts w:asciiTheme="majorHAnsi" w:hAnsiTheme="majorHAnsi" w:cstheme="majorHAnsi"/>
                <w:lang w:val="en-US"/>
              </w:rPr>
              <w:t>1. Introduction</w:t>
            </w:r>
            <w:r w:rsidR="0092029C">
              <w:rPr>
                <w:webHidden/>
              </w:rPr>
              <w:tab/>
            </w:r>
            <w:r w:rsidR="0092029C">
              <w:rPr>
                <w:webHidden/>
              </w:rPr>
              <w:fldChar w:fldCharType="begin"/>
            </w:r>
            <w:r w:rsidR="0092029C">
              <w:rPr>
                <w:webHidden/>
              </w:rPr>
              <w:instrText xml:space="preserve"> PAGEREF _Toc206537850 \h </w:instrText>
            </w:r>
            <w:r w:rsidR="0092029C">
              <w:rPr>
                <w:webHidden/>
              </w:rPr>
            </w:r>
            <w:r w:rsidR="0092029C">
              <w:rPr>
                <w:webHidden/>
              </w:rPr>
              <w:fldChar w:fldCharType="separate"/>
            </w:r>
            <w:r w:rsidR="0092029C">
              <w:rPr>
                <w:webHidden/>
              </w:rPr>
              <w:t>3</w:t>
            </w:r>
            <w:r w:rsidR="0092029C">
              <w:rPr>
                <w:webHidden/>
              </w:rPr>
              <w:fldChar w:fldCharType="end"/>
            </w:r>
          </w:hyperlink>
        </w:p>
        <w:p w14:paraId="30EBD975" w14:textId="7670DE4F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51" w:history="1">
            <w:r w:rsidRPr="00140304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>1.1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2FD9" w14:textId="162A4AEE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52" w:history="1">
            <w:r w:rsidRPr="00140304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>1.2 Business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8992" w14:textId="7E839613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53" w:history="1">
            <w:r w:rsidRPr="00140304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>1.3 Objectives &amp;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9BE7" w14:textId="2C151B37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54" w:history="1">
            <w:r w:rsidRPr="00140304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>1.4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BC0A" w14:textId="69847AAD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55" w:history="1">
            <w:r w:rsidRPr="00140304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>1.5 Key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3C4A5" w14:textId="681E3971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56" w:history="1">
            <w:r w:rsidRPr="00140304">
              <w:rPr>
                <w:rStyle w:val="Hyperlink"/>
                <w:rFonts w:asciiTheme="majorHAnsi" w:hAnsiTheme="majorHAnsi" w:cstheme="majorHAnsi"/>
                <w:lang w:val="en-US"/>
              </w:rPr>
              <w:t>2. System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4EBAEE7" w14:textId="7AB96061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57" w:history="1">
            <w:r w:rsidRPr="00140304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>2.1 High-Level Client–Server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1C043" w14:textId="62C9BB3F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58" w:history="1">
            <w:r w:rsidRPr="00140304">
              <w:rPr>
                <w:rStyle w:val="Hyperlink"/>
                <w:rFonts w:asciiTheme="majorHAnsi" w:hAnsiTheme="majorHAnsi" w:cstheme="majorHAnsi"/>
                <w:noProof/>
                <w:lang w:val="en-US"/>
              </w:rPr>
              <w:t>2.2 Component Interaction (Frontend ↔ Backend ↔ 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9BD35" w14:textId="4756F33B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59" w:history="1">
            <w:r w:rsidRPr="00140304">
              <w:rPr>
                <w:rStyle w:val="Hyperlink"/>
                <w:noProof/>
                <w:lang w:val="en-US"/>
              </w:rPr>
              <w:t>2.3 Project Structure (frontend/, backend/)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5F43" w14:textId="2D0F99E9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60" w:history="1">
            <w:r w:rsidRPr="00140304">
              <w:rPr>
                <w:rStyle w:val="Hyperlink"/>
                <w:lang w:val="en-US"/>
              </w:rPr>
              <w:t>3. Tech Stack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69F7258" w14:textId="1EF3B9A7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61" w:history="1">
            <w:r w:rsidRPr="00140304">
              <w:rPr>
                <w:rStyle w:val="Hyperlink"/>
                <w:noProof/>
                <w:lang w:val="en-US"/>
              </w:rPr>
              <w:t>3.1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6E1D" w14:textId="56E0DE44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62" w:history="1">
            <w:r w:rsidRPr="00140304">
              <w:rPr>
                <w:rStyle w:val="Hyperlink"/>
                <w:noProof/>
                <w:lang w:val="en-US"/>
              </w:rPr>
              <w:t>3.2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727B4" w14:textId="3B620B4E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63" w:history="1">
            <w:r w:rsidRPr="00140304">
              <w:rPr>
                <w:rStyle w:val="Hyperlink"/>
                <w:noProof/>
                <w:lang w:val="en-US"/>
              </w:rPr>
              <w:t>3.3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DDB6" w14:textId="4E5F9759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64" w:history="1">
            <w:r w:rsidRPr="00140304">
              <w:rPr>
                <w:rStyle w:val="Hyperlink"/>
                <w:noProof/>
                <w:lang w:val="en-US"/>
              </w:rPr>
              <w:t>3.4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673C" w14:textId="1ACC6DD5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65" w:history="1">
            <w:r w:rsidRPr="00140304">
              <w:rPr>
                <w:rStyle w:val="Hyperlink"/>
                <w:noProof/>
                <w:lang w:val="en-US"/>
              </w:rPr>
              <w:t>3.5 Email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D33A7" w14:textId="65754B59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66" w:history="1">
            <w:r w:rsidRPr="00140304">
              <w:rPr>
                <w:rStyle w:val="Hyperlink"/>
                <w:noProof/>
                <w:lang w:val="en-US"/>
              </w:rPr>
              <w:t>3.6 Others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52C1" w14:textId="0EEE287C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67" w:history="1">
            <w:r w:rsidRPr="00140304">
              <w:rPr>
                <w:rStyle w:val="Hyperlink"/>
                <w:lang w:val="en-US"/>
              </w:rPr>
              <w:t>4. Features &amp; Functionality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AFA7BB9" w14:textId="0006A718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68" w:history="1">
            <w:r w:rsidRPr="00140304">
              <w:rPr>
                <w:rStyle w:val="Hyperlink"/>
                <w:noProof/>
                <w:lang w:val="en-US"/>
              </w:rPr>
              <w:t>4.1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9383C" w14:textId="6497F625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69" w:history="1">
            <w:r w:rsidRPr="00140304">
              <w:rPr>
                <w:rStyle w:val="Hyperlink"/>
                <w:noProof/>
                <w:lang w:val="en-US"/>
              </w:rPr>
              <w:t>4.2 Transactions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08FA" w14:textId="6299206E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70" w:history="1">
            <w:r w:rsidRPr="00140304">
              <w:rPr>
                <w:rStyle w:val="Hyperlink"/>
                <w:noProof/>
                <w:lang w:val="en-US"/>
              </w:rPr>
              <w:t>4.3 Savings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8149F" w14:textId="2825D5CF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71" w:history="1">
            <w:r w:rsidRPr="00140304">
              <w:rPr>
                <w:rStyle w:val="Hyperlink"/>
                <w:noProof/>
                <w:lang w:val="en-US"/>
              </w:rPr>
              <w:t>4.4 User Transaction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DB47" w14:textId="57D1E20F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72" w:history="1">
            <w:r w:rsidRPr="00140304">
              <w:rPr>
                <w:rStyle w:val="Hyperlink"/>
                <w:noProof/>
                <w:lang w:val="en-US"/>
              </w:rPr>
              <w:t>4.5 Logs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D928" w14:textId="35BA2F5A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73" w:history="1">
            <w:r w:rsidRPr="00140304">
              <w:rPr>
                <w:rStyle w:val="Hyperlink"/>
                <w:noProof/>
                <w:lang w:val="en-US"/>
              </w:rPr>
              <w:t>4.6 Admin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2AD5F" w14:textId="12BA0E8A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74" w:history="1">
            <w:r w:rsidRPr="00140304">
              <w:rPr>
                <w:rStyle w:val="Hyperlink"/>
                <w:noProof/>
                <w:lang w:val="en-US"/>
              </w:rPr>
              <w:t>4.7 Testing &amp;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1FE30" w14:textId="6BCADC37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75" w:history="1">
            <w:r w:rsidRPr="00140304">
              <w:rPr>
                <w:rStyle w:val="Hyperlink"/>
                <w:lang w:val="en-US"/>
              </w:rPr>
              <w:t>5. Backend Services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86147D5" w14:textId="1FE96A7B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76" w:history="1">
            <w:r w:rsidRPr="00140304">
              <w:rPr>
                <w:rStyle w:val="Hyperlink"/>
                <w:noProof/>
                <w:lang w:val="en-US"/>
              </w:rPr>
              <w:t>5.1 User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DB2C2" w14:textId="0F2205F8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77" w:history="1">
            <w:r w:rsidRPr="00140304">
              <w:rPr>
                <w:rStyle w:val="Hyperlink"/>
                <w:noProof/>
                <w:lang w:val="en-US"/>
              </w:rPr>
              <w:t>5.2 Transaction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FAA65" w14:textId="20D621C9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78" w:history="1">
            <w:r w:rsidRPr="00140304">
              <w:rPr>
                <w:rStyle w:val="Hyperlink"/>
                <w:noProof/>
                <w:lang w:val="en-US"/>
              </w:rPr>
              <w:t>5.3 Logging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8D084" w14:textId="561A017C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79" w:history="1">
            <w:r w:rsidRPr="00140304">
              <w:rPr>
                <w:rStyle w:val="Hyperlink"/>
                <w:noProof/>
                <w:lang w:val="en-US"/>
              </w:rPr>
              <w:t>5.4 Notification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41A0B" w14:textId="2C187502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80" w:history="1">
            <w:r w:rsidRPr="00140304">
              <w:rPr>
                <w:rStyle w:val="Hyperlink"/>
                <w:noProof/>
                <w:lang w:val="en-US"/>
              </w:rPr>
              <w:t>5.5 Analytics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7D36B" w14:textId="5A72DF3C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81" w:history="1">
            <w:r w:rsidRPr="00140304">
              <w:rPr>
                <w:rStyle w:val="Hyperlink"/>
                <w:lang w:val="en-US"/>
              </w:rPr>
              <w:t>6. Database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C5664EC" w14:textId="66EEAD10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82" w:history="1">
            <w:r w:rsidRPr="00140304">
              <w:rPr>
                <w:rStyle w:val="Hyperlink"/>
                <w:noProof/>
                <w:lang w:val="en-US"/>
              </w:rPr>
              <w:t>6.1 Entity-Relationship Design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A7C4B" w14:textId="4E7EA0F3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83" w:history="1">
            <w:r w:rsidRPr="00140304">
              <w:rPr>
                <w:rStyle w:val="Hyperlink"/>
                <w:noProof/>
                <w:lang w:val="en-US"/>
              </w:rPr>
              <w:t>6.2 Relationships Between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EF275" w14:textId="4ACB56DD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84" w:history="1">
            <w:r w:rsidRPr="00140304">
              <w:rPr>
                <w:rStyle w:val="Hyperlink"/>
                <w:noProof/>
                <w:lang w:val="en-US"/>
              </w:rPr>
              <w:t>6.3 Indexing &amp;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489A" w14:textId="4D6ED5AE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85" w:history="1">
            <w:r w:rsidRPr="00140304">
              <w:rPr>
                <w:rStyle w:val="Hyperlink"/>
                <w:lang w:val="en-US"/>
              </w:rPr>
              <w:t>7. Frontend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FA5E41C" w14:textId="491D209A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86" w:history="1">
            <w:r w:rsidRPr="00140304">
              <w:rPr>
                <w:rStyle w:val="Hyperlink"/>
                <w:noProof/>
                <w:lang w:val="en-US"/>
              </w:rPr>
              <w:t>7.1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CC76F" w14:textId="15B8E020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87" w:history="1">
            <w:r w:rsidRPr="00140304">
              <w:rPr>
                <w:rStyle w:val="Hyperlink"/>
                <w:noProof/>
                <w:lang w:val="en-US"/>
              </w:rPr>
              <w:t>7.2 Redux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CF2E" w14:textId="35073788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88" w:history="1">
            <w:r w:rsidRPr="00140304">
              <w:rPr>
                <w:rStyle w:val="Hyperlink"/>
                <w:noProof/>
                <w:lang w:val="en-US"/>
              </w:rPr>
              <w:t>7.3 Controlled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FA18" w14:textId="6349EAE7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89" w:history="1">
            <w:r w:rsidRPr="00140304">
              <w:rPr>
                <w:rStyle w:val="Hyperlink"/>
                <w:noProof/>
                <w:lang w:val="en-US"/>
              </w:rPr>
              <w:t>7.4 API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3128" w14:textId="273B325A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90" w:history="1">
            <w:r w:rsidRPr="00140304">
              <w:rPr>
                <w:rStyle w:val="Hyperlink"/>
                <w:noProof/>
                <w:lang w:val="en-US"/>
              </w:rPr>
              <w:t>7.5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4751E" w14:textId="2A7C2939" w:rsidR="0092029C" w:rsidRDefault="0092029C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91" w:history="1">
            <w:r w:rsidRPr="00140304">
              <w:rPr>
                <w:rStyle w:val="Hyperlink"/>
                <w:noProof/>
                <w:lang w:val="en-US"/>
              </w:rPr>
              <w:t>7.6 Recharts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_Toc206537891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DD278" w14:textId="364A8D8A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92" w:history="1">
            <w:r w:rsidRPr="00140304">
              <w:rPr>
                <w:rStyle w:val="Hyperlink"/>
                <w:lang w:val="en-US"/>
              </w:rPr>
              <w:t>8. Logging &amp; Monitoring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33025E1" w14:textId="4D1A6CFE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93" w:history="1">
            <w:r w:rsidRPr="00140304">
              <w:rPr>
                <w:rStyle w:val="Hyperlink"/>
                <w:lang w:val="en-US"/>
              </w:rPr>
              <w:t>9. Testing &amp; QA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929EBE0" w14:textId="2AD8376F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94" w:history="1">
            <w:r w:rsidRPr="00140304">
              <w:rPr>
                <w:rStyle w:val="Hyperlink"/>
                <w:lang w:val="en-US"/>
              </w:rPr>
              <w:t>10. Deployment &amp; Setup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84AC0A0" w14:textId="1EC98363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95" w:history="1">
            <w:r w:rsidRPr="00140304">
              <w:rPr>
                <w:rStyle w:val="Hyperlink"/>
                <w:lang w:val="en-US"/>
              </w:rPr>
              <w:t>11. Performance Optimization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6CC8236" w14:textId="39DC1B4B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96" w:history="1">
            <w:r w:rsidRPr="00140304">
              <w:rPr>
                <w:rStyle w:val="Hyperlink"/>
                <w:lang w:val="en-US"/>
              </w:rPr>
              <w:t>12. Security Considerations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EABFB0D" w14:textId="15F84E54" w:rsidR="0092029C" w:rsidRDefault="0092029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6537897" w:history="1">
            <w:r w:rsidRPr="00140304">
              <w:rPr>
                <w:rStyle w:val="Hyperlink"/>
                <w:lang w:val="en-US"/>
              </w:rPr>
              <w:t>13. Documentation &amp; Maintenance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_Toc206537897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3735144" w14:textId="56CB0CB8" w:rsidR="00E67283" w:rsidRPr="009F4B29" w:rsidRDefault="00E67283">
          <w:pPr>
            <w:rPr>
              <w:color w:val="800000" w:themeColor="text1"/>
            </w:rPr>
          </w:pPr>
          <w:r w:rsidRPr="00DE3EF7">
            <w:rPr>
              <w:b/>
              <w:bCs/>
              <w:noProof/>
              <w:color w:val="800000" w:themeColor="text1"/>
            </w:rPr>
            <w:fldChar w:fldCharType="end"/>
          </w:r>
        </w:p>
      </w:sdtContent>
    </w:sdt>
    <w:p w14:paraId="7A014AE2" w14:textId="77777777" w:rsidR="00E67283" w:rsidRPr="00D51EA5" w:rsidRDefault="00E67283">
      <w:pPr>
        <w:rPr>
          <w:rFonts w:asciiTheme="minorHAnsi" w:eastAsiaTheme="majorEastAsia" w:hAnsiTheme="minorHAnsi" w:cstheme="minorHAnsi"/>
          <w:color w:val="800000" w:themeColor="accent1"/>
          <w:spacing w:val="5"/>
          <w:kern w:val="28"/>
          <w:sz w:val="52"/>
          <w:szCs w:val="52"/>
        </w:rPr>
      </w:pPr>
      <w:r>
        <w:br w:type="page"/>
      </w:r>
    </w:p>
    <w:p w14:paraId="1EA2AE40" w14:textId="1EBBDA07" w:rsidR="00C975A5" w:rsidRPr="000A0A7F" w:rsidRDefault="00E23F75" w:rsidP="00D963E2">
      <w:pPr>
        <w:pStyle w:val="Titl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Project Documentation</w:t>
      </w:r>
    </w:p>
    <w:p w14:paraId="18DEE571" w14:textId="77777777" w:rsidR="00B27DF8" w:rsidRPr="001770DE" w:rsidRDefault="00B27DF8" w:rsidP="00B27DF8">
      <w:pPr>
        <w:pStyle w:val="Heading1"/>
        <w:rPr>
          <w:rFonts w:asciiTheme="majorHAnsi" w:hAnsiTheme="majorHAnsi" w:cstheme="majorHAnsi"/>
          <w:lang w:val="en-US"/>
        </w:rPr>
      </w:pPr>
      <w:bookmarkStart w:id="0" w:name="_Toc206537850"/>
      <w:r w:rsidRPr="001770DE">
        <w:rPr>
          <w:rFonts w:asciiTheme="majorHAnsi" w:hAnsiTheme="majorHAnsi" w:cstheme="majorHAnsi"/>
          <w:lang w:val="en-US"/>
        </w:rPr>
        <w:t>1. Introduction</w:t>
      </w:r>
      <w:bookmarkEnd w:id="0"/>
    </w:p>
    <w:p w14:paraId="3A14D76C" w14:textId="77777777" w:rsidR="00B27DF8" w:rsidRPr="001770DE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1" w:name="_Toc206537851"/>
      <w:r w:rsidRPr="001770DE">
        <w:rPr>
          <w:rFonts w:asciiTheme="majorHAnsi" w:hAnsiTheme="majorHAnsi" w:cstheme="majorHAnsi"/>
          <w:lang w:val="en-US"/>
        </w:rPr>
        <w:t>1.1 Project Overview</w:t>
      </w:r>
      <w:bookmarkEnd w:id="1"/>
    </w:p>
    <w:p w14:paraId="4C992CFD" w14:textId="77777777" w:rsidR="00B27DF8" w:rsidRPr="00B27DF8" w:rsidRDefault="00B27DF8" w:rsidP="00B27DF8">
      <w:pPr>
        <w:rPr>
          <w:lang w:val="en-US"/>
        </w:rPr>
      </w:pPr>
      <w:r w:rsidRPr="00B27DF8">
        <w:rPr>
          <w:lang w:val="en-US"/>
        </w:rPr>
        <w:t>This document provides an exhaustive technical overview of a comprehensive full-stack personal finance management application engineered to deliver enterprise-grade financial tracking, budget management, and savings goal achievement capabilities. The application leverages modern web technologies, implementing a React-based Single Page Application (SPA) frontend, a FastAPI-powered Python backend with comprehensive API services, and a robust PostgreSQL database infrastructure, all orchestrated within a carefully structured monorepo architecture.</w:t>
      </w:r>
    </w:p>
    <w:p w14:paraId="7786B5A9" w14:textId="77777777" w:rsidR="00B27DF8" w:rsidRDefault="00B27DF8" w:rsidP="00B27DF8">
      <w:pPr>
        <w:rPr>
          <w:lang w:val="en-US"/>
        </w:rPr>
      </w:pPr>
      <w:r w:rsidRPr="00B27DF8">
        <w:rPr>
          <w:lang w:val="en-US"/>
        </w:rPr>
        <w:t>The system is designed with scalability, maintainability, and security as core principles, implementing industry best practices including comprehensive logging, monitoring, testing, and quality assurance measures. The application supports real-time data synchronization, advanced analytics with interactive visualizations, role-based access control, and extensive audit trails for compliance and debugging purposes.</w:t>
      </w:r>
    </w:p>
    <w:p w14:paraId="159C1FC9" w14:textId="27FB876A" w:rsidR="00B27DF8" w:rsidRPr="00B27DF8" w:rsidRDefault="00B27DF8" w:rsidP="001770DE">
      <w:pPr>
        <w:pStyle w:val="Heading5"/>
        <w:rPr>
          <w:lang w:val="en-US"/>
        </w:rPr>
      </w:pPr>
      <w:r w:rsidRPr="00B27DF8">
        <w:rPr>
          <w:lang w:val="en-US"/>
        </w:rPr>
        <w:t>Key Technical Highlights:</w:t>
      </w:r>
    </w:p>
    <w:p w14:paraId="2F82841F" w14:textId="77777777" w:rsidR="00B27DF8" w:rsidRPr="00B27DF8" w:rsidRDefault="00B27DF8" w:rsidP="007C0170">
      <w:pPr>
        <w:pStyle w:val="ListParagraphLevel2"/>
        <w:numPr>
          <w:ilvl w:val="0"/>
          <w:numId w:val="1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Redux Toolkit for sophisticated state management</w:t>
      </w:r>
    </w:p>
    <w:p w14:paraId="3D136876" w14:textId="77777777" w:rsidR="00B27DF8" w:rsidRPr="00B27DF8" w:rsidRDefault="00B27DF8" w:rsidP="007C0170">
      <w:pPr>
        <w:pStyle w:val="ListParagraphLevel2"/>
        <w:numPr>
          <w:ilvl w:val="0"/>
          <w:numId w:val="1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PostgreSQL with optimized indexing and query performance</w:t>
      </w:r>
    </w:p>
    <w:p w14:paraId="5D6B61D0" w14:textId="77777777" w:rsidR="00B27DF8" w:rsidRPr="00B27DF8" w:rsidRDefault="00B27DF8" w:rsidP="007C0170">
      <w:pPr>
        <w:pStyle w:val="ListParagraphLevel2"/>
        <w:numPr>
          <w:ilvl w:val="0"/>
          <w:numId w:val="1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JWT-based authentication with cookie management</w:t>
      </w:r>
    </w:p>
    <w:p w14:paraId="7B944E50" w14:textId="77777777" w:rsidR="00B27DF8" w:rsidRPr="00B27DF8" w:rsidRDefault="00B27DF8" w:rsidP="007C0170">
      <w:pPr>
        <w:pStyle w:val="ListParagraphLevel2"/>
        <w:numPr>
          <w:ilvl w:val="0"/>
          <w:numId w:val="1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Real-time data visualization using Recharts</w:t>
      </w:r>
    </w:p>
    <w:p w14:paraId="038D4688" w14:textId="77777777" w:rsidR="00B27DF8" w:rsidRPr="00B27DF8" w:rsidRDefault="00B27DF8" w:rsidP="007C0170">
      <w:pPr>
        <w:pStyle w:val="ListParagraphLevel2"/>
        <w:numPr>
          <w:ilvl w:val="0"/>
          <w:numId w:val="1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Extensive test coverage with Vitest and SonarQube integration</w:t>
      </w:r>
    </w:p>
    <w:p w14:paraId="5DD77F6F" w14:textId="77777777" w:rsidR="00B27DF8" w:rsidRPr="00B27DF8" w:rsidRDefault="00B27DF8" w:rsidP="007C0170">
      <w:pPr>
        <w:pStyle w:val="ListParagraphLevel2"/>
        <w:numPr>
          <w:ilvl w:val="0"/>
          <w:numId w:val="1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EmailJS integration for client-side email services</w:t>
      </w:r>
    </w:p>
    <w:p w14:paraId="2F40AFB9" w14:textId="77777777" w:rsidR="00B27DF8" w:rsidRPr="001770DE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2" w:name="_Toc206537852"/>
      <w:r w:rsidRPr="001770DE">
        <w:rPr>
          <w:rFonts w:asciiTheme="majorHAnsi" w:hAnsiTheme="majorHAnsi" w:cstheme="majorHAnsi"/>
          <w:lang w:val="en-US"/>
        </w:rPr>
        <w:t>1.2 Business Problem Statement</w:t>
      </w:r>
      <w:bookmarkEnd w:id="2"/>
    </w:p>
    <w:p w14:paraId="5FA22359" w14:textId="77777777" w:rsidR="00B27DF8" w:rsidRPr="00B27DF8" w:rsidRDefault="00B27DF8" w:rsidP="00B27DF8">
      <w:pPr>
        <w:rPr>
          <w:lang w:val="en-US"/>
        </w:rPr>
      </w:pPr>
      <w:r w:rsidRPr="00B27DF8">
        <w:rPr>
          <w:lang w:val="en-US"/>
        </w:rPr>
        <w:t>In today's complex financial ecosystem, individuals face significant challenges in managing their personal finances effectively due to:</w:t>
      </w:r>
    </w:p>
    <w:p w14:paraId="6A32F0AF" w14:textId="77777777" w:rsidR="00B27DF8" w:rsidRPr="00B27DF8" w:rsidRDefault="00B27DF8" w:rsidP="001770DE">
      <w:pPr>
        <w:pStyle w:val="Heading5"/>
        <w:rPr>
          <w:lang w:val="en-US"/>
        </w:rPr>
      </w:pPr>
      <w:r w:rsidRPr="00B27DF8">
        <w:rPr>
          <w:lang w:val="en-US"/>
        </w:rPr>
        <w:t>Primary Pain Points:</w:t>
      </w:r>
    </w:p>
    <w:p w14:paraId="3F48643B" w14:textId="77777777" w:rsidR="00B27DF8" w:rsidRPr="00B27DF8" w:rsidRDefault="00B27DF8" w:rsidP="007C0170">
      <w:pPr>
        <w:pStyle w:val="ListParagraphLevel2"/>
        <w:numPr>
          <w:ilvl w:val="0"/>
          <w:numId w:val="1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Data Fragmentation: Financial information scattered across multiple platforms, accounts, and institutions</w:t>
      </w:r>
    </w:p>
    <w:p w14:paraId="573A1289" w14:textId="77777777" w:rsidR="00B27DF8" w:rsidRPr="00B27DF8" w:rsidRDefault="00B27DF8" w:rsidP="007C0170">
      <w:pPr>
        <w:pStyle w:val="ListParagraphLevel2"/>
        <w:numPr>
          <w:ilvl w:val="0"/>
          <w:numId w:val="1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Lack of Real-time Insights: Limited visibility into spending patterns and financial trends</w:t>
      </w:r>
    </w:p>
    <w:p w14:paraId="69E5E935" w14:textId="77777777" w:rsidR="00B27DF8" w:rsidRPr="00B27DF8" w:rsidRDefault="00B27DF8" w:rsidP="007C0170">
      <w:pPr>
        <w:pStyle w:val="ListParagraphLevel2"/>
        <w:numPr>
          <w:ilvl w:val="0"/>
          <w:numId w:val="1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Manual Tracking Overhead: Time-consuming manual entry and reconciliation processes</w:t>
      </w:r>
    </w:p>
    <w:p w14:paraId="3430957C" w14:textId="77777777" w:rsidR="00B27DF8" w:rsidRPr="00B27DF8" w:rsidRDefault="00B27DF8" w:rsidP="007C0170">
      <w:pPr>
        <w:pStyle w:val="ListParagraphLevel2"/>
        <w:numPr>
          <w:ilvl w:val="0"/>
          <w:numId w:val="1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Goal Tracking Difficulties: Inadequate tools for setting, monitoring, and achieving financial objectives</w:t>
      </w:r>
    </w:p>
    <w:p w14:paraId="243A8140" w14:textId="7DE68366" w:rsidR="00B27DF8" w:rsidRDefault="00B27DF8" w:rsidP="001770DE">
      <w:pPr>
        <w:pStyle w:val="Heading5"/>
        <w:rPr>
          <w:lang w:val="en-US"/>
        </w:rPr>
      </w:pPr>
      <w:r w:rsidRPr="00B27DF8">
        <w:rPr>
          <w:lang w:val="en-US"/>
        </w:rPr>
        <w:lastRenderedPageBreak/>
        <w:t>Market Gap Analysis:</w:t>
      </w:r>
    </w:p>
    <w:p w14:paraId="384C00F7" w14:textId="56CDCF42" w:rsidR="001770DE" w:rsidRPr="001770DE" w:rsidRDefault="001770DE" w:rsidP="001770DE">
      <w:pPr>
        <w:rPr>
          <w:lang w:val="en-US"/>
        </w:rPr>
      </w:pPr>
      <w:r w:rsidRPr="001770DE">
        <w:t>Existing solutions often fall short by either being too simplistic for power users or too complex for everyday consumers. They frequently lack comprehensive logging for audit purposes, real-time synchronization, or fail to provide the granular control and customization that users require for effective financial management.</w:t>
      </w:r>
    </w:p>
    <w:p w14:paraId="737D476B" w14:textId="77777777" w:rsidR="00B27DF8" w:rsidRPr="001770DE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3" w:name="_Toc206537853"/>
      <w:r w:rsidRPr="001770DE">
        <w:rPr>
          <w:rFonts w:asciiTheme="majorHAnsi" w:hAnsiTheme="majorHAnsi" w:cstheme="majorHAnsi"/>
          <w:lang w:val="en-US"/>
        </w:rPr>
        <w:t>1.3 Objectives &amp; Goals</w:t>
      </w:r>
      <w:bookmarkEnd w:id="3"/>
    </w:p>
    <w:p w14:paraId="6C3C3F37" w14:textId="03C14AB7" w:rsidR="001770DE" w:rsidRDefault="00B27DF8" w:rsidP="001770DE">
      <w:pPr>
        <w:pStyle w:val="Heading5"/>
        <w:rPr>
          <w:lang w:val="en-US"/>
        </w:rPr>
      </w:pPr>
      <w:r w:rsidRPr="00B27DF8">
        <w:rPr>
          <w:lang w:val="en-US"/>
        </w:rPr>
        <w:t>Primary Objective:</w:t>
      </w:r>
    </w:p>
    <w:p w14:paraId="2829C58A" w14:textId="295C12F7" w:rsidR="00B27DF8" w:rsidRPr="00B27DF8" w:rsidRDefault="001770DE" w:rsidP="001770DE">
      <w:pPr>
        <w:jc w:val="both"/>
        <w:rPr>
          <w:lang w:val="en-US"/>
        </w:rPr>
      </w:pPr>
      <w:r w:rsidRPr="00B27DF8">
        <w:rPr>
          <w:lang w:val="en-US"/>
        </w:rPr>
        <w:t>To architect and deliver a robust, scalable, and user-centric web application that serves as a comprehensive solution for personal finance management, incorporating enterprise-level security, monitoring, and analytical capabilities.</w:t>
      </w:r>
    </w:p>
    <w:p w14:paraId="658C07BD" w14:textId="77777777" w:rsidR="00B27DF8" w:rsidRPr="00B27DF8" w:rsidRDefault="00B27DF8" w:rsidP="001770DE">
      <w:pPr>
        <w:pStyle w:val="Heading5"/>
        <w:rPr>
          <w:lang w:val="en-US"/>
        </w:rPr>
      </w:pPr>
      <w:r w:rsidRPr="00B27DF8">
        <w:rPr>
          <w:lang w:val="en-US"/>
        </w:rPr>
        <w:t>Strategic Goals:</w:t>
      </w:r>
    </w:p>
    <w:p w14:paraId="4811B7E0" w14:textId="77777777" w:rsidR="00B27DF8" w:rsidRPr="00B27DF8" w:rsidRDefault="00B27DF8" w:rsidP="007C0170">
      <w:pPr>
        <w:pStyle w:val="ListParagraphLevel2"/>
        <w:numPr>
          <w:ilvl w:val="0"/>
          <w:numId w:val="3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Security Excellence:</w:t>
      </w:r>
    </w:p>
    <w:p w14:paraId="6AC7DA86" w14:textId="77777777" w:rsidR="00B27DF8" w:rsidRPr="00B27DF8" w:rsidRDefault="00B27DF8" w:rsidP="007C0170">
      <w:pPr>
        <w:pStyle w:val="ListParagraphLevel2"/>
        <w:numPr>
          <w:ilvl w:val="1"/>
          <w:numId w:val="1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Implement military-grade authentication and authorization mechanisms</w:t>
      </w:r>
    </w:p>
    <w:p w14:paraId="101731D5" w14:textId="77777777" w:rsidR="00B27DF8" w:rsidRPr="00B27DF8" w:rsidRDefault="00B27DF8" w:rsidP="007C0170">
      <w:pPr>
        <w:pStyle w:val="ListParagraphLevel2"/>
        <w:numPr>
          <w:ilvl w:val="1"/>
          <w:numId w:val="1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Ensure complete data protection through encryption and secure transmission</w:t>
      </w:r>
    </w:p>
    <w:p w14:paraId="64DF6243" w14:textId="77777777" w:rsidR="00B27DF8" w:rsidRPr="00B27DF8" w:rsidRDefault="00B27DF8" w:rsidP="007C0170">
      <w:pPr>
        <w:pStyle w:val="ListParagraphLevel2"/>
        <w:numPr>
          <w:ilvl w:val="1"/>
          <w:numId w:val="1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Establish comprehensive audit trails for compliance and forensic analysis</w:t>
      </w:r>
    </w:p>
    <w:p w14:paraId="68C992C8" w14:textId="77777777" w:rsidR="00B27DF8" w:rsidRPr="00B27DF8" w:rsidRDefault="00B27DF8" w:rsidP="007C0170">
      <w:pPr>
        <w:pStyle w:val="ListParagraphLevel2"/>
        <w:numPr>
          <w:ilvl w:val="1"/>
          <w:numId w:val="1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Deploy role-based access control with granular permissions</w:t>
      </w:r>
    </w:p>
    <w:p w14:paraId="1810F8D2" w14:textId="77777777" w:rsidR="00B27DF8" w:rsidRPr="00B27DF8" w:rsidRDefault="00B27DF8" w:rsidP="007C0170">
      <w:pPr>
        <w:pStyle w:val="ListParagraphLevel2"/>
        <w:numPr>
          <w:ilvl w:val="0"/>
          <w:numId w:val="3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Feature Completeness:</w:t>
      </w:r>
    </w:p>
    <w:p w14:paraId="5E2654EC" w14:textId="77777777" w:rsidR="00B27DF8" w:rsidRPr="00B27DF8" w:rsidRDefault="00B27DF8" w:rsidP="007C0170">
      <w:pPr>
        <w:pStyle w:val="ListParagraphLevel2"/>
        <w:numPr>
          <w:ilvl w:val="1"/>
          <w:numId w:val="2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Deliver comprehensive transaction management with advanced categorization</w:t>
      </w:r>
    </w:p>
    <w:p w14:paraId="7F94CA41" w14:textId="77777777" w:rsidR="00B27DF8" w:rsidRPr="00B27DF8" w:rsidRDefault="00B27DF8" w:rsidP="007C0170">
      <w:pPr>
        <w:pStyle w:val="ListParagraphLevel2"/>
        <w:numPr>
          <w:ilvl w:val="1"/>
          <w:numId w:val="2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Provide sophisticated savings goal tracking with progress analytics</w:t>
      </w:r>
    </w:p>
    <w:p w14:paraId="0A202EBB" w14:textId="77777777" w:rsidR="00B27DF8" w:rsidRPr="00B27DF8" w:rsidRDefault="00B27DF8" w:rsidP="007C0170">
      <w:pPr>
        <w:pStyle w:val="ListParagraphLevel2"/>
        <w:numPr>
          <w:ilvl w:val="1"/>
          <w:numId w:val="2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Implement real-time data visualization and reporting capabilities</w:t>
      </w:r>
    </w:p>
    <w:p w14:paraId="0FAD6D04" w14:textId="77777777" w:rsidR="00B27DF8" w:rsidRPr="00B27DF8" w:rsidRDefault="00B27DF8" w:rsidP="007C0170">
      <w:pPr>
        <w:pStyle w:val="ListParagraphLevel2"/>
        <w:numPr>
          <w:ilvl w:val="1"/>
          <w:numId w:val="2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Enable data export and email integration for external consumption</w:t>
      </w:r>
    </w:p>
    <w:p w14:paraId="0B3BE4F5" w14:textId="77777777" w:rsidR="00B27DF8" w:rsidRPr="00B27DF8" w:rsidRDefault="00B27DF8" w:rsidP="007C0170">
      <w:pPr>
        <w:pStyle w:val="ListParagraphLevel2"/>
        <w:numPr>
          <w:ilvl w:val="0"/>
          <w:numId w:val="3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Technical Excellence:</w:t>
      </w:r>
    </w:p>
    <w:p w14:paraId="13CB4ED1" w14:textId="77777777" w:rsidR="00B27DF8" w:rsidRPr="00B27DF8" w:rsidRDefault="00B27DF8" w:rsidP="007C0170">
      <w:pPr>
        <w:pStyle w:val="ListParagraphLevel2"/>
        <w:numPr>
          <w:ilvl w:val="1"/>
          <w:numId w:val="2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Establish comprehensive logging infrastructure for monitoring and debugging</w:t>
      </w:r>
    </w:p>
    <w:p w14:paraId="799B6A29" w14:textId="77777777" w:rsidR="00B27DF8" w:rsidRPr="00B27DF8" w:rsidRDefault="00B27DF8" w:rsidP="007C0170">
      <w:pPr>
        <w:pStyle w:val="ListParagraphLevel2"/>
        <w:numPr>
          <w:ilvl w:val="1"/>
          <w:numId w:val="2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Implement extensive testing coverage with automated quality gates</w:t>
      </w:r>
    </w:p>
    <w:p w14:paraId="5A44969D" w14:textId="77777777" w:rsidR="00B27DF8" w:rsidRPr="00B27DF8" w:rsidRDefault="00B27DF8" w:rsidP="007C0170">
      <w:pPr>
        <w:pStyle w:val="ListParagraphLevel2"/>
        <w:numPr>
          <w:ilvl w:val="1"/>
          <w:numId w:val="2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Ensure optimal performance with sub-second response times</w:t>
      </w:r>
    </w:p>
    <w:p w14:paraId="1452D849" w14:textId="77777777" w:rsidR="00B27DF8" w:rsidRPr="00B27DF8" w:rsidRDefault="00B27DF8" w:rsidP="007C0170">
      <w:pPr>
        <w:pStyle w:val="ListParagraphLevel2"/>
        <w:numPr>
          <w:ilvl w:val="1"/>
          <w:numId w:val="2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Design for horizontal scalability and future enhancement</w:t>
      </w:r>
    </w:p>
    <w:p w14:paraId="4940146D" w14:textId="77777777" w:rsidR="00B27DF8" w:rsidRPr="00B27DF8" w:rsidRDefault="00B27DF8" w:rsidP="007C0170">
      <w:pPr>
        <w:pStyle w:val="ListParagraphLevel2"/>
        <w:numPr>
          <w:ilvl w:val="0"/>
          <w:numId w:val="3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User Experience:</w:t>
      </w:r>
    </w:p>
    <w:p w14:paraId="3A5C845F" w14:textId="77777777" w:rsidR="00B27DF8" w:rsidRPr="00B27DF8" w:rsidRDefault="00B27DF8" w:rsidP="007C0170">
      <w:pPr>
        <w:pStyle w:val="ListParagraphLevel2"/>
        <w:numPr>
          <w:ilvl w:val="1"/>
          <w:numId w:val="2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Create intuitive, responsive interfaces with accessibility compliance</w:t>
      </w:r>
    </w:p>
    <w:p w14:paraId="0A4F0423" w14:textId="77777777" w:rsidR="00B27DF8" w:rsidRPr="00B27DF8" w:rsidRDefault="00B27DF8" w:rsidP="007C0170">
      <w:pPr>
        <w:pStyle w:val="ListParagraphLevel2"/>
        <w:numPr>
          <w:ilvl w:val="1"/>
          <w:numId w:val="2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Provide real-time feedback and validation</w:t>
      </w:r>
    </w:p>
    <w:p w14:paraId="145E5B1B" w14:textId="77777777" w:rsidR="00B27DF8" w:rsidRPr="00B27DF8" w:rsidRDefault="00B27DF8" w:rsidP="007C0170">
      <w:pPr>
        <w:pStyle w:val="ListParagraphLevel2"/>
        <w:numPr>
          <w:ilvl w:val="1"/>
          <w:numId w:val="2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Implement progressive web app capabilities for mobile experience</w:t>
      </w:r>
    </w:p>
    <w:p w14:paraId="02D9CA9E" w14:textId="77777777" w:rsidR="00B27DF8" w:rsidRPr="00B27DF8" w:rsidRDefault="00B27DF8" w:rsidP="007C0170">
      <w:pPr>
        <w:pStyle w:val="ListParagraphLevel2"/>
        <w:numPr>
          <w:ilvl w:val="1"/>
          <w:numId w:val="2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Ensure cross-browser compatibility and performance optimization</w:t>
      </w:r>
    </w:p>
    <w:p w14:paraId="783EBE86" w14:textId="77777777" w:rsidR="00B27DF8" w:rsidRPr="00354A52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4" w:name="_Toc206537854"/>
      <w:r w:rsidRPr="00354A52">
        <w:rPr>
          <w:rFonts w:asciiTheme="majorHAnsi" w:hAnsiTheme="majorHAnsi" w:cstheme="majorHAnsi"/>
          <w:lang w:val="en-US"/>
        </w:rPr>
        <w:t>1.4 Target Audience</w:t>
      </w:r>
      <w:bookmarkEnd w:id="4"/>
    </w:p>
    <w:p w14:paraId="1A20248D" w14:textId="77777777" w:rsidR="00B27DF8" w:rsidRPr="00B27DF8" w:rsidRDefault="00B27DF8" w:rsidP="00354A52">
      <w:pPr>
        <w:pStyle w:val="Heading5"/>
        <w:rPr>
          <w:lang w:val="en-US"/>
        </w:rPr>
      </w:pPr>
      <w:r w:rsidRPr="00B27DF8">
        <w:rPr>
          <w:lang w:val="en-US"/>
        </w:rPr>
        <w:t>Primary User Segments:</w:t>
      </w:r>
    </w:p>
    <w:p w14:paraId="5E27082B" w14:textId="77777777" w:rsidR="00B27DF8" w:rsidRPr="00B27DF8" w:rsidRDefault="00B27DF8" w:rsidP="007C0170">
      <w:pPr>
        <w:pStyle w:val="ListParagraphLevel2"/>
        <w:numPr>
          <w:ilvl w:val="0"/>
          <w:numId w:val="4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Individual Financial Managers (Ages 25-45):</w:t>
      </w:r>
    </w:p>
    <w:p w14:paraId="1A713663" w14:textId="77777777" w:rsidR="00B27DF8" w:rsidRPr="00B27DF8" w:rsidRDefault="00B27DF8" w:rsidP="007C0170">
      <w:pPr>
        <w:pStyle w:val="ListParagraphLevel2"/>
        <w:numPr>
          <w:ilvl w:val="1"/>
          <w:numId w:val="2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Professionals managing multiple income streams</w:t>
      </w:r>
    </w:p>
    <w:p w14:paraId="04402280" w14:textId="77777777" w:rsidR="00B27DF8" w:rsidRPr="00B27DF8" w:rsidRDefault="00B27DF8" w:rsidP="007C0170">
      <w:pPr>
        <w:pStyle w:val="ListParagraphLevel2"/>
        <w:numPr>
          <w:ilvl w:val="1"/>
          <w:numId w:val="2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Individuals with complex expense categories</w:t>
      </w:r>
    </w:p>
    <w:p w14:paraId="2B783442" w14:textId="77777777" w:rsidR="00B27DF8" w:rsidRPr="00B27DF8" w:rsidRDefault="00B27DF8" w:rsidP="007C0170">
      <w:pPr>
        <w:pStyle w:val="ListParagraphLevel2"/>
        <w:numPr>
          <w:ilvl w:val="1"/>
          <w:numId w:val="2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Users requiring detailed financial reporting and analytics</w:t>
      </w:r>
    </w:p>
    <w:p w14:paraId="3D79A4D0" w14:textId="77777777" w:rsidR="00B27DF8" w:rsidRPr="00B27DF8" w:rsidRDefault="00B27DF8" w:rsidP="007C0170">
      <w:pPr>
        <w:pStyle w:val="ListParagraphLevel2"/>
        <w:numPr>
          <w:ilvl w:val="1"/>
          <w:numId w:val="2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lastRenderedPageBreak/>
        <w:t>Budget-conscious consumers seeking optimization opportunities</w:t>
      </w:r>
    </w:p>
    <w:p w14:paraId="7EB49B6C" w14:textId="77777777" w:rsidR="00B27DF8" w:rsidRPr="00B27DF8" w:rsidRDefault="00B27DF8" w:rsidP="007C0170">
      <w:pPr>
        <w:pStyle w:val="ListParagraphLevel2"/>
        <w:numPr>
          <w:ilvl w:val="0"/>
          <w:numId w:val="4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Small Business Owners:</w:t>
      </w:r>
    </w:p>
    <w:p w14:paraId="71BB7298" w14:textId="77777777" w:rsidR="00B27DF8" w:rsidRPr="00B27DF8" w:rsidRDefault="00B27DF8" w:rsidP="007C0170">
      <w:pPr>
        <w:pStyle w:val="ListParagraphLevel2"/>
        <w:numPr>
          <w:ilvl w:val="1"/>
          <w:numId w:val="2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Entrepreneurs tracking business and personal finances</w:t>
      </w:r>
    </w:p>
    <w:p w14:paraId="3F2834DE" w14:textId="77777777" w:rsidR="00B27DF8" w:rsidRPr="00B27DF8" w:rsidRDefault="00B27DF8" w:rsidP="007C0170">
      <w:pPr>
        <w:pStyle w:val="ListParagraphLevel2"/>
        <w:numPr>
          <w:ilvl w:val="1"/>
          <w:numId w:val="2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Freelancers managing irregular income patterns</w:t>
      </w:r>
    </w:p>
    <w:p w14:paraId="04810809" w14:textId="77777777" w:rsidR="00B27DF8" w:rsidRPr="00B27DF8" w:rsidRDefault="00B27DF8" w:rsidP="007C0170">
      <w:pPr>
        <w:pStyle w:val="ListParagraphLevel2"/>
        <w:numPr>
          <w:ilvl w:val="1"/>
          <w:numId w:val="2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Service providers needing expense categorization</w:t>
      </w:r>
    </w:p>
    <w:p w14:paraId="651DFD83" w14:textId="77777777" w:rsidR="00B27DF8" w:rsidRPr="00B27DF8" w:rsidRDefault="00B27DF8" w:rsidP="007C0170">
      <w:pPr>
        <w:pStyle w:val="ListParagraphLevel2"/>
        <w:numPr>
          <w:ilvl w:val="0"/>
          <w:numId w:val="4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Financial Planning Enthusiasts:</w:t>
      </w:r>
    </w:p>
    <w:p w14:paraId="4A9365ED" w14:textId="77777777" w:rsidR="00B27DF8" w:rsidRPr="00B27DF8" w:rsidRDefault="00B27DF8" w:rsidP="007C0170">
      <w:pPr>
        <w:pStyle w:val="ListParagraphLevel2"/>
        <w:numPr>
          <w:ilvl w:val="1"/>
          <w:numId w:val="2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Users with specific savings goals (retirement, major purchases)</w:t>
      </w:r>
    </w:p>
    <w:p w14:paraId="13BA1F0D" w14:textId="77777777" w:rsidR="00B27DF8" w:rsidRPr="00B27DF8" w:rsidRDefault="00B27DF8" w:rsidP="007C0170">
      <w:pPr>
        <w:pStyle w:val="ListParagraphLevel2"/>
        <w:numPr>
          <w:ilvl w:val="1"/>
          <w:numId w:val="2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Investment trackers requiring portfolio insights</w:t>
      </w:r>
    </w:p>
    <w:p w14:paraId="6645E30D" w14:textId="77777777" w:rsidR="00B27DF8" w:rsidRPr="00B27DF8" w:rsidRDefault="00B27DF8" w:rsidP="007C0170">
      <w:pPr>
        <w:pStyle w:val="ListParagraphLevel2"/>
        <w:numPr>
          <w:ilvl w:val="1"/>
          <w:numId w:val="2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Individuals preparing for major life events</w:t>
      </w:r>
    </w:p>
    <w:p w14:paraId="263EDEF8" w14:textId="77777777" w:rsidR="00B27DF8" w:rsidRPr="00354A52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5" w:name="_Toc206537855"/>
      <w:r w:rsidRPr="00354A52">
        <w:rPr>
          <w:rFonts w:asciiTheme="majorHAnsi" w:hAnsiTheme="majorHAnsi" w:cstheme="majorHAnsi"/>
          <w:lang w:val="en-US"/>
        </w:rPr>
        <w:t>1.5 Key Deliverables</w:t>
      </w:r>
      <w:bookmarkEnd w:id="5"/>
    </w:p>
    <w:p w14:paraId="54FC916E" w14:textId="77777777" w:rsidR="00B27DF8" w:rsidRPr="00B27DF8" w:rsidRDefault="00B27DF8" w:rsidP="008464A7">
      <w:pPr>
        <w:pStyle w:val="Heading5"/>
        <w:rPr>
          <w:lang w:val="en-US"/>
        </w:rPr>
      </w:pPr>
      <w:r w:rsidRPr="00B27DF8">
        <w:rPr>
          <w:lang w:val="en-US"/>
        </w:rPr>
        <w:t>Technical Deliverables:</w:t>
      </w:r>
    </w:p>
    <w:p w14:paraId="786411C8" w14:textId="77777777" w:rsidR="00B27DF8" w:rsidRPr="00B27DF8" w:rsidRDefault="00B27DF8" w:rsidP="007C0170">
      <w:pPr>
        <w:pStyle w:val="ListParagraphLevel2"/>
        <w:numPr>
          <w:ilvl w:val="0"/>
          <w:numId w:val="5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Frontend Application:</w:t>
      </w:r>
    </w:p>
    <w:p w14:paraId="320B2A48" w14:textId="77777777" w:rsidR="00B27DF8" w:rsidRPr="00B27DF8" w:rsidRDefault="00B27DF8" w:rsidP="007C0170">
      <w:pPr>
        <w:pStyle w:val="ListParagraphLevel2"/>
        <w:numPr>
          <w:ilvl w:val="1"/>
          <w:numId w:val="2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Responsive React SPA with Redux state management</w:t>
      </w:r>
    </w:p>
    <w:p w14:paraId="7161D31C" w14:textId="77777777" w:rsidR="00B27DF8" w:rsidRPr="00B27DF8" w:rsidRDefault="00B27DF8" w:rsidP="007C0170">
      <w:pPr>
        <w:pStyle w:val="ListParagraphLevel2"/>
        <w:numPr>
          <w:ilvl w:val="1"/>
          <w:numId w:val="2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Progressive Web App (PWA) capabilities</w:t>
      </w:r>
    </w:p>
    <w:p w14:paraId="50ECD9E6" w14:textId="77777777" w:rsidR="00B27DF8" w:rsidRPr="00B27DF8" w:rsidRDefault="00B27DF8" w:rsidP="007C0170">
      <w:pPr>
        <w:pStyle w:val="ListParagraphLevel2"/>
        <w:numPr>
          <w:ilvl w:val="1"/>
          <w:numId w:val="2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Comprehensive test suite with &gt;90% coverage</w:t>
      </w:r>
    </w:p>
    <w:p w14:paraId="297028CB" w14:textId="77777777" w:rsidR="00B27DF8" w:rsidRPr="00B27DF8" w:rsidRDefault="00B27DF8" w:rsidP="007C0170">
      <w:pPr>
        <w:pStyle w:val="ListParagraphLevel2"/>
        <w:numPr>
          <w:ilvl w:val="1"/>
          <w:numId w:val="2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Performance optimized with Lighthouse score &gt;95</w:t>
      </w:r>
    </w:p>
    <w:p w14:paraId="4ED9BE39" w14:textId="77777777" w:rsidR="00B27DF8" w:rsidRPr="00B27DF8" w:rsidRDefault="00B27DF8" w:rsidP="007C0170">
      <w:pPr>
        <w:pStyle w:val="ListParagraphLevel2"/>
        <w:numPr>
          <w:ilvl w:val="0"/>
          <w:numId w:val="5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Backend API Services:</w:t>
      </w:r>
    </w:p>
    <w:p w14:paraId="12637FAE" w14:textId="77777777" w:rsidR="00B27DF8" w:rsidRPr="00B27DF8" w:rsidRDefault="00B27DF8" w:rsidP="007C0170">
      <w:pPr>
        <w:pStyle w:val="ListParagraphLevel2"/>
        <w:numPr>
          <w:ilvl w:val="1"/>
          <w:numId w:val="2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RESTful API with OpenAPI documentation</w:t>
      </w:r>
    </w:p>
    <w:p w14:paraId="0E25EA11" w14:textId="77777777" w:rsidR="00B27DF8" w:rsidRPr="00B27DF8" w:rsidRDefault="00B27DF8" w:rsidP="007C0170">
      <w:pPr>
        <w:pStyle w:val="ListParagraphLevel2"/>
        <w:numPr>
          <w:ilvl w:val="1"/>
          <w:numId w:val="2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Microservices architecture with service separation</w:t>
      </w:r>
    </w:p>
    <w:p w14:paraId="5F9135F6" w14:textId="77777777" w:rsidR="00B27DF8" w:rsidRPr="00B27DF8" w:rsidRDefault="00B27DF8" w:rsidP="007C0170">
      <w:pPr>
        <w:pStyle w:val="ListParagraphLevel2"/>
        <w:numPr>
          <w:ilvl w:val="1"/>
          <w:numId w:val="2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Comprehensive error handling and validation</w:t>
      </w:r>
    </w:p>
    <w:p w14:paraId="60D00983" w14:textId="77777777" w:rsidR="00B27DF8" w:rsidRPr="00B27DF8" w:rsidRDefault="00B27DF8" w:rsidP="007C0170">
      <w:pPr>
        <w:pStyle w:val="ListParagraphLevel2"/>
        <w:numPr>
          <w:ilvl w:val="1"/>
          <w:numId w:val="2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Performance monitoring and logging infrastructure</w:t>
      </w:r>
    </w:p>
    <w:p w14:paraId="2809DD0E" w14:textId="77777777" w:rsidR="00B27DF8" w:rsidRPr="00B27DF8" w:rsidRDefault="00B27DF8" w:rsidP="007C0170">
      <w:pPr>
        <w:pStyle w:val="ListParagraphLevel2"/>
        <w:numPr>
          <w:ilvl w:val="0"/>
          <w:numId w:val="5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Database Infrastructure:</w:t>
      </w:r>
    </w:p>
    <w:p w14:paraId="1D721C3C" w14:textId="77777777" w:rsidR="00B27DF8" w:rsidRPr="00B27DF8" w:rsidRDefault="00B27DF8" w:rsidP="007C0170">
      <w:pPr>
        <w:pStyle w:val="ListParagraphLevel2"/>
        <w:numPr>
          <w:ilvl w:val="1"/>
          <w:numId w:val="2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Optimized PostgreSQL schema with proper indexing</w:t>
      </w:r>
    </w:p>
    <w:p w14:paraId="3DB1DB7A" w14:textId="77777777" w:rsidR="00B27DF8" w:rsidRPr="00B27DF8" w:rsidRDefault="00B27DF8" w:rsidP="007C0170">
      <w:pPr>
        <w:pStyle w:val="ListParagraphLevel2"/>
        <w:numPr>
          <w:ilvl w:val="1"/>
          <w:numId w:val="2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Data migration and seeding scripts</w:t>
      </w:r>
    </w:p>
    <w:p w14:paraId="6B3D9B34" w14:textId="77777777" w:rsidR="00B27DF8" w:rsidRPr="00B27DF8" w:rsidRDefault="00B27DF8" w:rsidP="007C0170">
      <w:pPr>
        <w:pStyle w:val="ListParagraphLevel2"/>
        <w:numPr>
          <w:ilvl w:val="1"/>
          <w:numId w:val="2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Backup and recovery procedures</w:t>
      </w:r>
    </w:p>
    <w:p w14:paraId="35780976" w14:textId="77777777" w:rsidR="00B27DF8" w:rsidRPr="00B27DF8" w:rsidRDefault="00B27DF8" w:rsidP="007C0170">
      <w:pPr>
        <w:pStyle w:val="ListParagraphLevel2"/>
        <w:numPr>
          <w:ilvl w:val="1"/>
          <w:numId w:val="2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Performance monitoring and optimization</w:t>
      </w:r>
    </w:p>
    <w:p w14:paraId="590FB92D" w14:textId="77777777" w:rsidR="00B27DF8" w:rsidRPr="00B27DF8" w:rsidRDefault="00B27DF8" w:rsidP="007C0170">
      <w:pPr>
        <w:pStyle w:val="ListParagraphLevel2"/>
        <w:numPr>
          <w:ilvl w:val="0"/>
          <w:numId w:val="5"/>
        </w:numPr>
        <w:rPr>
          <w:rFonts w:asciiTheme="minorHAnsi" w:hAnsiTheme="minorHAnsi" w:cstheme="minorHAnsi"/>
          <w:b/>
          <w:bCs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Quality Assurance:</w:t>
      </w:r>
    </w:p>
    <w:p w14:paraId="4B3FCDDC" w14:textId="77777777" w:rsidR="00B27DF8" w:rsidRPr="00B27DF8" w:rsidRDefault="00B27DF8" w:rsidP="007C0170">
      <w:pPr>
        <w:pStyle w:val="ListParagraphLevel2"/>
        <w:numPr>
          <w:ilvl w:val="1"/>
          <w:numId w:val="3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Automated testing pipelines</w:t>
      </w:r>
    </w:p>
    <w:p w14:paraId="69C95AF1" w14:textId="77777777" w:rsidR="00B27DF8" w:rsidRPr="00B27DF8" w:rsidRDefault="00B27DF8" w:rsidP="007C0170">
      <w:pPr>
        <w:pStyle w:val="ListParagraphLevel2"/>
        <w:numPr>
          <w:ilvl w:val="1"/>
          <w:numId w:val="3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SonarQube integration with quality gates</w:t>
      </w:r>
    </w:p>
    <w:p w14:paraId="6CB2D093" w14:textId="77777777" w:rsidR="00B27DF8" w:rsidRPr="00B27DF8" w:rsidRDefault="00B27DF8" w:rsidP="007C0170">
      <w:pPr>
        <w:pStyle w:val="ListParagraphLevel2"/>
        <w:numPr>
          <w:ilvl w:val="1"/>
          <w:numId w:val="3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Security vulnerability scanning</w:t>
      </w:r>
    </w:p>
    <w:p w14:paraId="22F88F5D" w14:textId="77777777" w:rsidR="00B27DF8" w:rsidRPr="00B27DF8" w:rsidRDefault="00B27DF8" w:rsidP="007C0170">
      <w:pPr>
        <w:pStyle w:val="ListParagraphLevel2"/>
        <w:numPr>
          <w:ilvl w:val="1"/>
          <w:numId w:val="3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Performance benchmarking and monitoring</w:t>
      </w:r>
    </w:p>
    <w:p w14:paraId="5687697F" w14:textId="77777777" w:rsidR="00B27DF8" w:rsidRPr="008464A7" w:rsidRDefault="00B27DF8" w:rsidP="00B27DF8">
      <w:pPr>
        <w:pStyle w:val="Heading1"/>
        <w:rPr>
          <w:rFonts w:asciiTheme="majorHAnsi" w:hAnsiTheme="majorHAnsi" w:cstheme="majorHAnsi"/>
          <w:lang w:val="en-US"/>
        </w:rPr>
      </w:pPr>
      <w:bookmarkStart w:id="6" w:name="_Toc206537856"/>
      <w:r w:rsidRPr="008464A7">
        <w:rPr>
          <w:rFonts w:asciiTheme="majorHAnsi" w:hAnsiTheme="majorHAnsi" w:cstheme="majorHAnsi"/>
          <w:lang w:val="en-US"/>
        </w:rPr>
        <w:t>2. System Architecture</w:t>
      </w:r>
      <w:bookmarkEnd w:id="6"/>
    </w:p>
    <w:p w14:paraId="23E70854" w14:textId="77777777" w:rsidR="00B27DF8" w:rsidRPr="008464A7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7" w:name="_Toc206537857"/>
      <w:r w:rsidRPr="008464A7">
        <w:rPr>
          <w:rFonts w:asciiTheme="majorHAnsi" w:hAnsiTheme="majorHAnsi" w:cstheme="majorHAnsi"/>
          <w:lang w:val="en-US"/>
        </w:rPr>
        <w:t>2.1 High-Level Client–Server Architecture</w:t>
      </w:r>
      <w:bookmarkEnd w:id="7"/>
    </w:p>
    <w:p w14:paraId="71373429" w14:textId="2453E71A" w:rsidR="00B27DF8" w:rsidRPr="00B27DF8" w:rsidRDefault="00B27DF8" w:rsidP="00B27DF8">
      <w:pPr>
        <w:rPr>
          <w:lang w:val="en-US"/>
        </w:rPr>
      </w:pPr>
      <w:r w:rsidRPr="00B27DF8">
        <w:rPr>
          <w:lang w:val="en-US"/>
        </w:rPr>
        <w:t>The application implements sophisticated three-tier architecture designed for optimal separation of concerns, scalability, and maintainability:</w:t>
      </w:r>
    </w:p>
    <w:p w14:paraId="6DD90B31" w14:textId="77777777" w:rsidR="00B27DF8" w:rsidRPr="00B27DF8" w:rsidRDefault="00B27DF8" w:rsidP="008464A7">
      <w:pPr>
        <w:pStyle w:val="Heading5"/>
        <w:rPr>
          <w:lang w:val="en-US"/>
        </w:rPr>
      </w:pPr>
      <w:r w:rsidRPr="00B27DF8">
        <w:rPr>
          <w:lang w:val="en-US"/>
        </w:rPr>
        <w:lastRenderedPageBreak/>
        <w:t>Presentation Tier (Client Side):</w:t>
      </w:r>
    </w:p>
    <w:p w14:paraId="3A8F5235" w14:textId="77777777" w:rsidR="00B27DF8" w:rsidRPr="00B27DF8" w:rsidRDefault="00B27DF8" w:rsidP="007C0170">
      <w:pPr>
        <w:pStyle w:val="ListParagraphLevel2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React SPA: Single Page Application built with React 18+ utilizing functional components and hooks</w:t>
      </w:r>
    </w:p>
    <w:p w14:paraId="27519B64" w14:textId="77777777" w:rsidR="00B27DF8" w:rsidRPr="00B27DF8" w:rsidRDefault="00B27DF8" w:rsidP="007C0170">
      <w:pPr>
        <w:pStyle w:val="ListParagraphLevel2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State Management: Redux Toolkit for global state with RTK Query for efficient data fetching</w:t>
      </w:r>
    </w:p>
    <w:p w14:paraId="00C30088" w14:textId="77777777" w:rsidR="00B27DF8" w:rsidRPr="00B27DF8" w:rsidRDefault="00B27DF8" w:rsidP="007C0170">
      <w:pPr>
        <w:pStyle w:val="ListParagraphLevel2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Client-Side Routing: React Router v6 with protected routes and lazy loading</w:t>
      </w:r>
    </w:p>
    <w:p w14:paraId="53F81388" w14:textId="77777777" w:rsidR="00B27DF8" w:rsidRPr="00B27DF8" w:rsidRDefault="00B27DF8" w:rsidP="007C0170">
      <w:pPr>
        <w:pStyle w:val="ListParagraphLevel2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UI Framework: Custom component library with consistent design system</w:t>
      </w:r>
    </w:p>
    <w:p w14:paraId="6F12361A" w14:textId="77777777" w:rsidR="00B27DF8" w:rsidRPr="00B27DF8" w:rsidRDefault="00B27DF8" w:rsidP="007C0170">
      <w:pPr>
        <w:pStyle w:val="ListParagraphLevel2"/>
        <w:numPr>
          <w:ilvl w:val="0"/>
          <w:numId w:val="3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Build Tool: Vite for fast development and optimized production builds</w:t>
      </w:r>
    </w:p>
    <w:p w14:paraId="28B265C1" w14:textId="77777777" w:rsidR="00B27DF8" w:rsidRPr="00B27DF8" w:rsidRDefault="00B27DF8" w:rsidP="008464A7">
      <w:pPr>
        <w:pStyle w:val="Heading5"/>
        <w:rPr>
          <w:lang w:val="en-US"/>
        </w:rPr>
      </w:pPr>
      <w:r w:rsidRPr="00B27DF8">
        <w:rPr>
          <w:lang w:val="en-US"/>
        </w:rPr>
        <w:t>Application Tier (Server Side):</w:t>
      </w:r>
    </w:p>
    <w:p w14:paraId="5EF65C93" w14:textId="77777777" w:rsidR="00B27DF8" w:rsidRPr="00B27DF8" w:rsidRDefault="00B27DF8" w:rsidP="007C0170">
      <w:pPr>
        <w:pStyle w:val="ListParagraphLevel2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FastAPI Framework: High-performance Python web framework with automatic API documentation</w:t>
      </w:r>
    </w:p>
    <w:p w14:paraId="2C4A6DD6" w14:textId="77777777" w:rsidR="00B27DF8" w:rsidRPr="00B27DF8" w:rsidRDefault="00B27DF8" w:rsidP="007C0170">
      <w:pPr>
        <w:pStyle w:val="ListParagraphLevel2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Authentication Service: JWT-based authentication with refresh token rotation</w:t>
      </w:r>
    </w:p>
    <w:p w14:paraId="3E647CF0" w14:textId="77777777" w:rsidR="00B27DF8" w:rsidRPr="00B27DF8" w:rsidRDefault="00B27DF8" w:rsidP="007C0170">
      <w:pPr>
        <w:pStyle w:val="ListParagraphLevel2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Business Logic Layer: Service-oriented architecture with clear separation of concerns</w:t>
      </w:r>
    </w:p>
    <w:p w14:paraId="3019E6FE" w14:textId="77777777" w:rsidR="00B27DF8" w:rsidRPr="00B27DF8" w:rsidRDefault="00B27DF8" w:rsidP="007C0170">
      <w:pPr>
        <w:pStyle w:val="ListParagraphLevel2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Validation Layer: Pydantic models for request/response validation and serialization</w:t>
      </w:r>
    </w:p>
    <w:p w14:paraId="6CBF7603" w14:textId="77777777" w:rsidR="00B27DF8" w:rsidRPr="00B27DF8" w:rsidRDefault="00B27DF8" w:rsidP="007C0170">
      <w:pPr>
        <w:pStyle w:val="ListParagraphLevel2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Middleware Stack: CORS, authentication, logging, and error handling middleware</w:t>
      </w:r>
    </w:p>
    <w:p w14:paraId="081F45D5" w14:textId="77777777" w:rsidR="00B27DF8" w:rsidRPr="00B27DF8" w:rsidRDefault="00B27DF8" w:rsidP="008464A7">
      <w:pPr>
        <w:pStyle w:val="Heading5"/>
        <w:rPr>
          <w:lang w:val="en-US"/>
        </w:rPr>
      </w:pPr>
      <w:r w:rsidRPr="00B27DF8">
        <w:rPr>
          <w:lang w:val="en-US"/>
        </w:rPr>
        <w:t>Data Tier (Database Layer):</w:t>
      </w:r>
    </w:p>
    <w:p w14:paraId="32C6AFDB" w14:textId="77777777" w:rsidR="00B27DF8" w:rsidRPr="00B27DF8" w:rsidRDefault="00B27DF8" w:rsidP="007C0170">
      <w:pPr>
        <w:pStyle w:val="ListParagraphLevel2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PostgreSQL Database: Primary data storage with ACID compliance</w:t>
      </w:r>
    </w:p>
    <w:p w14:paraId="0B55363C" w14:textId="10A95701" w:rsidR="00B27DF8" w:rsidRPr="00B27DF8" w:rsidRDefault="00B27DF8" w:rsidP="007C0170">
      <w:pPr>
        <w:pStyle w:val="ListParagraphLevel2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 xml:space="preserve">Connection Pooling: Optimized database connections with </w:t>
      </w:r>
      <w:r w:rsidR="008464A7">
        <w:rPr>
          <w:rFonts w:asciiTheme="minorHAnsi" w:hAnsiTheme="minorHAnsi" w:cstheme="minorHAnsi"/>
          <w:lang w:val="en-US"/>
        </w:rPr>
        <w:t>psycopg2</w:t>
      </w:r>
      <w:r w:rsidRPr="00B27DF8">
        <w:rPr>
          <w:rFonts w:asciiTheme="minorHAnsi" w:hAnsiTheme="minorHAnsi" w:cstheme="minorHAnsi"/>
          <w:lang w:val="en-US"/>
        </w:rPr>
        <w:t xml:space="preserve"> </w:t>
      </w:r>
    </w:p>
    <w:p w14:paraId="5F0E4ED2" w14:textId="77777777" w:rsidR="00B27DF8" w:rsidRPr="00B27DF8" w:rsidRDefault="00B27DF8" w:rsidP="007C0170">
      <w:pPr>
        <w:pStyle w:val="ListParagraphLevel2"/>
        <w:numPr>
          <w:ilvl w:val="0"/>
          <w:numId w:val="3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Indexing Strategy: Carefully designed indexes for query optimization</w:t>
      </w:r>
    </w:p>
    <w:p w14:paraId="6A4B96C0" w14:textId="77777777" w:rsidR="00B27DF8" w:rsidRPr="00B27DF8" w:rsidRDefault="00B27DF8" w:rsidP="008464A7">
      <w:pPr>
        <w:pStyle w:val="Heading5"/>
        <w:rPr>
          <w:lang w:val="en-US"/>
        </w:rPr>
      </w:pPr>
      <w:r w:rsidRPr="00B27DF8">
        <w:rPr>
          <w:lang w:val="en-US"/>
        </w:rPr>
        <w:t>Integration Layer:</w:t>
      </w:r>
    </w:p>
    <w:p w14:paraId="70E324C8" w14:textId="77777777" w:rsidR="00B27DF8" w:rsidRPr="00B27DF8" w:rsidRDefault="00B27DF8" w:rsidP="007C0170">
      <w:pPr>
        <w:pStyle w:val="ListParagraphLevel2"/>
        <w:numPr>
          <w:ilvl w:val="0"/>
          <w:numId w:val="3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Email Services: EmailJS for client-side email functionality</w:t>
      </w:r>
    </w:p>
    <w:p w14:paraId="5506EF1C" w14:textId="77777777" w:rsidR="00B27DF8" w:rsidRPr="00B27DF8" w:rsidRDefault="00B27DF8" w:rsidP="007C0170">
      <w:pPr>
        <w:pStyle w:val="ListParagraphLevel2"/>
        <w:numPr>
          <w:ilvl w:val="0"/>
          <w:numId w:val="3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Logging Infrastructure: Centralized logging with structured log formats</w:t>
      </w:r>
    </w:p>
    <w:p w14:paraId="060FF917" w14:textId="77777777" w:rsidR="00B27DF8" w:rsidRPr="00B27DF8" w:rsidRDefault="00B27DF8" w:rsidP="007C0170">
      <w:pPr>
        <w:pStyle w:val="ListParagraphLevel2"/>
        <w:numPr>
          <w:ilvl w:val="0"/>
          <w:numId w:val="3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Monitoring: Application performance monitoring with custom metrics</w:t>
      </w:r>
    </w:p>
    <w:p w14:paraId="29E4CF2F" w14:textId="77777777" w:rsidR="00B27DF8" w:rsidRPr="008464A7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8" w:name="_Toc206537858"/>
      <w:r w:rsidRPr="008464A7">
        <w:rPr>
          <w:rFonts w:asciiTheme="majorHAnsi" w:hAnsiTheme="majorHAnsi" w:cstheme="majorHAnsi"/>
          <w:lang w:val="en-US"/>
        </w:rPr>
        <w:t>2.2 Component Interaction (Frontend ↔ Backend ↔ Database)</w:t>
      </w:r>
      <w:bookmarkEnd w:id="8"/>
    </w:p>
    <w:p w14:paraId="21B7CFB9" w14:textId="33D7BC45" w:rsidR="0093220B" w:rsidRPr="0093220B" w:rsidRDefault="0093220B" w:rsidP="0093220B">
      <w:pPr>
        <w:pStyle w:val="Heading5"/>
        <w:rPr>
          <w:lang w:val="en-US"/>
        </w:rPr>
      </w:pPr>
      <w:r w:rsidRPr="0093220B">
        <w:rPr>
          <w:lang w:val="en-US"/>
        </w:rPr>
        <w:t xml:space="preserve"> Request Flow Architecture</w:t>
      </w:r>
    </w:p>
    <w:p w14:paraId="23A8AE85" w14:textId="77777777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b/>
          <w:bCs/>
          <w:lang w:val="en-US"/>
        </w:rPr>
        <w:t>User performs an action</w:t>
      </w:r>
      <w:r w:rsidRPr="0093220B">
        <w:rPr>
          <w:lang w:val="en-US"/>
        </w:rPr>
        <w:t xml:space="preserve"> on the UI (e.g., submits a form, clicks a button).</w:t>
      </w:r>
    </w:p>
    <w:p w14:paraId="193BF4A4" w14:textId="77777777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lang w:val="en-US"/>
        </w:rPr>
        <w:t xml:space="preserve">The </w:t>
      </w:r>
      <w:r w:rsidRPr="0093220B">
        <w:rPr>
          <w:b/>
          <w:bCs/>
          <w:lang w:val="en-US"/>
        </w:rPr>
        <w:t>React component</w:t>
      </w:r>
      <w:r w:rsidRPr="0093220B">
        <w:rPr>
          <w:lang w:val="en-US"/>
        </w:rPr>
        <w:t xml:space="preserve"> captures this action via an </w:t>
      </w:r>
      <w:r w:rsidRPr="0093220B">
        <w:rPr>
          <w:b/>
          <w:bCs/>
          <w:lang w:val="en-US"/>
        </w:rPr>
        <w:t>event handler</w:t>
      </w:r>
      <w:r w:rsidRPr="0093220B">
        <w:rPr>
          <w:lang w:val="en-US"/>
        </w:rPr>
        <w:t>.</w:t>
      </w:r>
    </w:p>
    <w:p w14:paraId="2C2506A1" w14:textId="77777777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lang w:val="en-US"/>
        </w:rPr>
        <w:t xml:space="preserve">The handler dispatches a </w:t>
      </w:r>
      <w:r w:rsidRPr="0093220B">
        <w:rPr>
          <w:b/>
          <w:bCs/>
          <w:lang w:val="en-US"/>
        </w:rPr>
        <w:t>Redux action</w:t>
      </w:r>
      <w:r w:rsidRPr="0093220B">
        <w:rPr>
          <w:lang w:val="en-US"/>
        </w:rPr>
        <w:t>.</w:t>
      </w:r>
    </w:p>
    <w:p w14:paraId="237C1A2B" w14:textId="77777777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lang w:val="en-US"/>
        </w:rPr>
        <w:t xml:space="preserve">The action triggers </w:t>
      </w:r>
      <w:r w:rsidRPr="0093220B">
        <w:rPr>
          <w:b/>
          <w:bCs/>
          <w:lang w:val="en-US"/>
        </w:rPr>
        <w:t>middleware</w:t>
      </w:r>
      <w:r w:rsidRPr="0093220B">
        <w:rPr>
          <w:lang w:val="en-US"/>
        </w:rPr>
        <w:t xml:space="preserve"> (Thunk / RTK Query).</w:t>
      </w:r>
    </w:p>
    <w:p w14:paraId="6B04A8A1" w14:textId="77777777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lang w:val="en-US"/>
        </w:rPr>
        <w:t xml:space="preserve">Middleware uses </w:t>
      </w:r>
      <w:r w:rsidRPr="0093220B">
        <w:rPr>
          <w:b/>
          <w:bCs/>
          <w:lang w:val="en-US"/>
        </w:rPr>
        <w:t>Axios (HTTP client)</w:t>
      </w:r>
      <w:r w:rsidRPr="0093220B">
        <w:rPr>
          <w:lang w:val="en-US"/>
        </w:rPr>
        <w:t xml:space="preserve"> to send a request.</w:t>
      </w:r>
    </w:p>
    <w:p w14:paraId="2CC60D7E" w14:textId="77777777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lang w:val="en-US"/>
        </w:rPr>
        <w:t xml:space="preserve">The request hits the </w:t>
      </w:r>
      <w:r w:rsidRPr="0093220B">
        <w:rPr>
          <w:b/>
          <w:bCs/>
          <w:lang w:val="en-US"/>
        </w:rPr>
        <w:t>FastAPI router</w:t>
      </w:r>
      <w:r w:rsidRPr="0093220B">
        <w:rPr>
          <w:lang w:val="en-US"/>
        </w:rPr>
        <w:t>.</w:t>
      </w:r>
    </w:p>
    <w:p w14:paraId="45006EEB" w14:textId="77777777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lang w:val="en-US"/>
        </w:rPr>
        <w:t xml:space="preserve">FastAPI applies </w:t>
      </w:r>
      <w:r w:rsidRPr="0093220B">
        <w:rPr>
          <w:b/>
          <w:bCs/>
          <w:lang w:val="en-US"/>
        </w:rPr>
        <w:t>dependency injection</w:t>
      </w:r>
      <w:r w:rsidRPr="0093220B">
        <w:rPr>
          <w:lang w:val="en-US"/>
        </w:rPr>
        <w:t xml:space="preserve"> (auth/session/db).</w:t>
      </w:r>
    </w:p>
    <w:p w14:paraId="3CAC0689" w14:textId="77777777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lang w:val="en-US"/>
        </w:rPr>
        <w:t xml:space="preserve">The request is passed to the </w:t>
      </w:r>
      <w:r w:rsidRPr="0093220B">
        <w:rPr>
          <w:b/>
          <w:bCs/>
          <w:lang w:val="en-US"/>
        </w:rPr>
        <w:t>Service Layer</w:t>
      </w:r>
      <w:r w:rsidRPr="0093220B">
        <w:rPr>
          <w:lang w:val="en-US"/>
        </w:rPr>
        <w:t xml:space="preserve"> for business logic.</w:t>
      </w:r>
    </w:p>
    <w:p w14:paraId="2E839574" w14:textId="77777777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lang w:val="en-US"/>
        </w:rPr>
        <w:t xml:space="preserve">Service Layer calls the </w:t>
      </w:r>
      <w:r w:rsidRPr="0093220B">
        <w:rPr>
          <w:b/>
          <w:bCs/>
          <w:lang w:val="en-US"/>
        </w:rPr>
        <w:t>Repository Pattern</w:t>
      </w:r>
      <w:r w:rsidRPr="0093220B">
        <w:rPr>
          <w:lang w:val="en-US"/>
        </w:rPr>
        <w:t xml:space="preserve"> for data access.</w:t>
      </w:r>
    </w:p>
    <w:p w14:paraId="09095B43" w14:textId="77777777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lang w:val="en-US"/>
        </w:rPr>
        <w:t xml:space="preserve">Repository uses </w:t>
      </w:r>
      <w:r w:rsidRPr="0093220B">
        <w:rPr>
          <w:b/>
          <w:bCs/>
          <w:lang w:val="en-US"/>
        </w:rPr>
        <w:t>SQLAlchemy ORM</w:t>
      </w:r>
      <w:r w:rsidRPr="0093220B">
        <w:rPr>
          <w:lang w:val="en-US"/>
        </w:rPr>
        <w:t xml:space="preserve"> to construct queries.</w:t>
      </w:r>
    </w:p>
    <w:p w14:paraId="35C55977" w14:textId="7E26C33C" w:rsidR="0093220B" w:rsidRPr="0093220B" w:rsidRDefault="0093220B" w:rsidP="007C0170">
      <w:pPr>
        <w:pStyle w:val="ListParagraph"/>
        <w:numPr>
          <w:ilvl w:val="0"/>
          <w:numId w:val="37"/>
        </w:numPr>
        <w:rPr>
          <w:lang w:val="en-US"/>
        </w:rPr>
      </w:pPr>
      <w:r w:rsidRPr="0093220B">
        <w:rPr>
          <w:lang w:val="en-US"/>
        </w:rPr>
        <w:t xml:space="preserve">The query is executed on the </w:t>
      </w:r>
      <w:r w:rsidRPr="0093220B">
        <w:rPr>
          <w:b/>
          <w:bCs/>
          <w:lang w:val="en-US"/>
        </w:rPr>
        <w:t>PostgreSQL database</w:t>
      </w:r>
      <w:r w:rsidRPr="0093220B">
        <w:rPr>
          <w:lang w:val="en-US"/>
        </w:rPr>
        <w:t>.</w:t>
      </w:r>
    </w:p>
    <w:p w14:paraId="6F05EFD6" w14:textId="5C975928" w:rsidR="0093220B" w:rsidRPr="0093220B" w:rsidRDefault="0093220B" w:rsidP="0093220B">
      <w:pPr>
        <w:pStyle w:val="Heading5"/>
        <w:rPr>
          <w:b/>
          <w:bCs/>
          <w:lang w:val="en-US"/>
        </w:rPr>
      </w:pPr>
      <w:r w:rsidRPr="0093220B">
        <w:rPr>
          <w:lang w:val="en-US"/>
        </w:rPr>
        <w:t>Response Flow Architecture</w:t>
      </w:r>
    </w:p>
    <w:p w14:paraId="51CEDB21" w14:textId="77777777" w:rsidR="0093220B" w:rsidRPr="0093220B" w:rsidRDefault="0093220B" w:rsidP="007C0170">
      <w:pPr>
        <w:pStyle w:val="ListParagraph"/>
        <w:numPr>
          <w:ilvl w:val="0"/>
          <w:numId w:val="38"/>
        </w:numPr>
        <w:rPr>
          <w:lang w:val="en-US"/>
        </w:rPr>
      </w:pPr>
      <w:r w:rsidRPr="0093220B">
        <w:rPr>
          <w:lang w:val="en-US"/>
        </w:rPr>
        <w:t>PostgreSQL executes the query and returns the result.</w:t>
      </w:r>
    </w:p>
    <w:p w14:paraId="07B95A88" w14:textId="77777777" w:rsidR="0093220B" w:rsidRPr="0093220B" w:rsidRDefault="0093220B" w:rsidP="007C0170">
      <w:pPr>
        <w:pStyle w:val="ListParagraph"/>
        <w:numPr>
          <w:ilvl w:val="0"/>
          <w:numId w:val="38"/>
        </w:numPr>
        <w:rPr>
          <w:lang w:val="en-US"/>
        </w:rPr>
      </w:pPr>
      <w:r w:rsidRPr="0093220B">
        <w:rPr>
          <w:lang w:val="en-US"/>
        </w:rPr>
        <w:lastRenderedPageBreak/>
        <w:t>The result is mapped to SQLAlchemy models.</w:t>
      </w:r>
    </w:p>
    <w:p w14:paraId="6CD2C934" w14:textId="77777777" w:rsidR="0093220B" w:rsidRPr="0093220B" w:rsidRDefault="0093220B" w:rsidP="007C0170">
      <w:pPr>
        <w:pStyle w:val="ListParagraph"/>
        <w:numPr>
          <w:ilvl w:val="0"/>
          <w:numId w:val="38"/>
        </w:numPr>
        <w:rPr>
          <w:lang w:val="en-US"/>
        </w:rPr>
      </w:pPr>
      <w:r w:rsidRPr="0093220B">
        <w:rPr>
          <w:lang w:val="en-US"/>
        </w:rPr>
        <w:t>The Service Layer processes / applies business logic.</w:t>
      </w:r>
    </w:p>
    <w:p w14:paraId="6D7DB9C3" w14:textId="77777777" w:rsidR="0093220B" w:rsidRPr="0093220B" w:rsidRDefault="0093220B" w:rsidP="007C0170">
      <w:pPr>
        <w:pStyle w:val="ListParagraph"/>
        <w:numPr>
          <w:ilvl w:val="0"/>
          <w:numId w:val="38"/>
        </w:numPr>
        <w:rPr>
          <w:lang w:val="en-US"/>
        </w:rPr>
      </w:pPr>
      <w:r w:rsidRPr="0093220B">
        <w:rPr>
          <w:lang w:val="en-US"/>
        </w:rPr>
        <w:t>Data is converted into Pydantic response models.</w:t>
      </w:r>
    </w:p>
    <w:p w14:paraId="0B4C6102" w14:textId="77777777" w:rsidR="0093220B" w:rsidRPr="0093220B" w:rsidRDefault="0093220B" w:rsidP="007C0170">
      <w:pPr>
        <w:pStyle w:val="ListParagraph"/>
        <w:numPr>
          <w:ilvl w:val="0"/>
          <w:numId w:val="38"/>
        </w:numPr>
        <w:rPr>
          <w:lang w:val="en-US"/>
        </w:rPr>
      </w:pPr>
      <w:r w:rsidRPr="0093220B">
        <w:rPr>
          <w:lang w:val="en-US"/>
        </w:rPr>
        <w:t>FastAPI performs serialization into JSON.</w:t>
      </w:r>
    </w:p>
    <w:p w14:paraId="0C324440" w14:textId="77777777" w:rsidR="0093220B" w:rsidRPr="0093220B" w:rsidRDefault="0093220B" w:rsidP="007C0170">
      <w:pPr>
        <w:pStyle w:val="ListParagraph"/>
        <w:numPr>
          <w:ilvl w:val="0"/>
          <w:numId w:val="38"/>
        </w:numPr>
        <w:rPr>
          <w:lang w:val="en-US"/>
        </w:rPr>
      </w:pPr>
      <w:r w:rsidRPr="0093220B">
        <w:rPr>
          <w:lang w:val="en-US"/>
        </w:rPr>
        <w:t>JSON is sent back as an HTTP Response.</w:t>
      </w:r>
    </w:p>
    <w:p w14:paraId="7F70F967" w14:textId="77777777" w:rsidR="0093220B" w:rsidRPr="0093220B" w:rsidRDefault="0093220B" w:rsidP="007C0170">
      <w:pPr>
        <w:pStyle w:val="ListParagraph"/>
        <w:numPr>
          <w:ilvl w:val="0"/>
          <w:numId w:val="38"/>
        </w:numPr>
        <w:rPr>
          <w:lang w:val="en-US"/>
        </w:rPr>
      </w:pPr>
      <w:r w:rsidRPr="0093220B">
        <w:rPr>
          <w:lang w:val="en-US"/>
        </w:rPr>
        <w:t>Axios response handler receives the response.</w:t>
      </w:r>
    </w:p>
    <w:p w14:paraId="2C1CE06D" w14:textId="77777777" w:rsidR="0093220B" w:rsidRPr="0093220B" w:rsidRDefault="0093220B" w:rsidP="007C0170">
      <w:pPr>
        <w:pStyle w:val="ListParagraph"/>
        <w:numPr>
          <w:ilvl w:val="0"/>
          <w:numId w:val="38"/>
        </w:numPr>
        <w:rPr>
          <w:lang w:val="en-US"/>
        </w:rPr>
      </w:pPr>
      <w:r w:rsidRPr="0093220B">
        <w:rPr>
          <w:lang w:val="en-US"/>
        </w:rPr>
        <w:t>Redux state is updated with the new data.</w:t>
      </w:r>
    </w:p>
    <w:p w14:paraId="6ADA80C0" w14:textId="77777777" w:rsidR="0093220B" w:rsidRPr="0093220B" w:rsidRDefault="0093220B" w:rsidP="007C0170">
      <w:pPr>
        <w:pStyle w:val="ListParagraph"/>
        <w:numPr>
          <w:ilvl w:val="0"/>
          <w:numId w:val="38"/>
        </w:numPr>
        <w:rPr>
          <w:lang w:val="en-US"/>
        </w:rPr>
      </w:pPr>
      <w:r w:rsidRPr="0093220B">
        <w:rPr>
          <w:lang w:val="en-US"/>
        </w:rPr>
        <w:t>The React component re-renders with updated state.</w:t>
      </w:r>
    </w:p>
    <w:p w14:paraId="5B8A26B5" w14:textId="77777777" w:rsidR="0093220B" w:rsidRPr="0093220B" w:rsidRDefault="0093220B" w:rsidP="007C0170">
      <w:pPr>
        <w:pStyle w:val="ListParagraph"/>
        <w:numPr>
          <w:ilvl w:val="0"/>
          <w:numId w:val="38"/>
        </w:numPr>
        <w:rPr>
          <w:lang w:val="en-US"/>
        </w:rPr>
      </w:pPr>
      <w:r w:rsidRPr="0093220B">
        <w:rPr>
          <w:lang w:val="en-US"/>
        </w:rPr>
        <w:t>The UI updates and displays the result to the user.</w:t>
      </w:r>
    </w:p>
    <w:p w14:paraId="6F3F51D2" w14:textId="77777777" w:rsidR="00B27DF8" w:rsidRPr="00B27DF8" w:rsidRDefault="00B27DF8" w:rsidP="007B53A6">
      <w:pPr>
        <w:pStyle w:val="Heading5"/>
        <w:rPr>
          <w:lang w:val="en-US"/>
        </w:rPr>
      </w:pPr>
      <w:r w:rsidRPr="00B27DF8">
        <w:rPr>
          <w:lang w:val="en-US"/>
        </w:rPr>
        <w:t>Detailed Interaction Patterns:</w:t>
      </w:r>
    </w:p>
    <w:p w14:paraId="6B32D0CF" w14:textId="77777777" w:rsidR="00B27DF8" w:rsidRPr="00B27DF8" w:rsidRDefault="00B27DF8" w:rsidP="007C0170">
      <w:pPr>
        <w:pStyle w:val="ListParagraphLevel2"/>
        <w:numPr>
          <w:ilvl w:val="0"/>
          <w:numId w:val="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Authentication Flow:</w:t>
      </w:r>
    </w:p>
    <w:p w14:paraId="17818838" w14:textId="77777777" w:rsidR="00B27DF8" w:rsidRPr="00B27DF8" w:rsidRDefault="00B27DF8" w:rsidP="007C0170">
      <w:pPr>
        <w:pStyle w:val="ListParagraphLevel2"/>
        <w:numPr>
          <w:ilvl w:val="1"/>
          <w:numId w:val="3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User submits credentials through LoginForm component</w:t>
      </w:r>
    </w:p>
    <w:p w14:paraId="5F5378ED" w14:textId="77777777" w:rsidR="00B27DF8" w:rsidRPr="00B27DF8" w:rsidRDefault="00B27DF8" w:rsidP="007C0170">
      <w:pPr>
        <w:pStyle w:val="ListParagraphLevel2"/>
        <w:numPr>
          <w:ilvl w:val="1"/>
          <w:numId w:val="3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Redux authentication slice dispatches login action</w:t>
      </w:r>
    </w:p>
    <w:p w14:paraId="2052F8DC" w14:textId="77777777" w:rsidR="00B27DF8" w:rsidRPr="00B27DF8" w:rsidRDefault="00B27DF8" w:rsidP="007C0170">
      <w:pPr>
        <w:pStyle w:val="ListParagraphLevel2"/>
        <w:numPr>
          <w:ilvl w:val="1"/>
          <w:numId w:val="3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RTK Query mutation calls /auth/login endpoint</w:t>
      </w:r>
    </w:p>
    <w:p w14:paraId="2A21E4D1" w14:textId="77777777" w:rsidR="00B27DF8" w:rsidRPr="00B27DF8" w:rsidRDefault="00B27DF8" w:rsidP="007C0170">
      <w:pPr>
        <w:pStyle w:val="ListParagraphLevel2"/>
        <w:numPr>
          <w:ilvl w:val="1"/>
          <w:numId w:val="3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FastAPI validates credentials and generates JWT tokens</w:t>
      </w:r>
    </w:p>
    <w:p w14:paraId="7153F80B" w14:textId="77777777" w:rsidR="00B27DF8" w:rsidRPr="00B27DF8" w:rsidRDefault="00B27DF8" w:rsidP="007C0170">
      <w:pPr>
        <w:pStyle w:val="ListParagraphLevel2"/>
        <w:numPr>
          <w:ilvl w:val="1"/>
          <w:numId w:val="3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Response includes access token and user profile data</w:t>
      </w:r>
    </w:p>
    <w:p w14:paraId="3D5FC132" w14:textId="77777777" w:rsidR="00B27DF8" w:rsidRPr="00B27DF8" w:rsidRDefault="00B27DF8" w:rsidP="007C0170">
      <w:pPr>
        <w:pStyle w:val="ListParagraphLevel2"/>
        <w:numPr>
          <w:ilvl w:val="1"/>
          <w:numId w:val="3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Frontend stores tokens in httpOnly cookies</w:t>
      </w:r>
    </w:p>
    <w:p w14:paraId="1D83771A" w14:textId="77777777" w:rsidR="00B27DF8" w:rsidRPr="00B27DF8" w:rsidRDefault="00B27DF8" w:rsidP="007C0170">
      <w:pPr>
        <w:pStyle w:val="ListParagraphLevel2"/>
        <w:numPr>
          <w:ilvl w:val="1"/>
          <w:numId w:val="3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User state updated in Redux store</w:t>
      </w:r>
    </w:p>
    <w:p w14:paraId="577CF56A" w14:textId="77777777" w:rsidR="00B27DF8" w:rsidRPr="00B27DF8" w:rsidRDefault="00B27DF8" w:rsidP="007C0170">
      <w:pPr>
        <w:pStyle w:val="ListParagraphLevel2"/>
        <w:numPr>
          <w:ilvl w:val="1"/>
          <w:numId w:val="3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Protected routes become accessible</w:t>
      </w:r>
    </w:p>
    <w:p w14:paraId="6FDFBC98" w14:textId="77777777" w:rsidR="00B27DF8" w:rsidRPr="00B27DF8" w:rsidRDefault="00B27DF8" w:rsidP="007C0170">
      <w:pPr>
        <w:pStyle w:val="ListParagraphLevel2"/>
        <w:numPr>
          <w:ilvl w:val="0"/>
          <w:numId w:val="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Transaction Management Flow:</w:t>
      </w:r>
    </w:p>
    <w:p w14:paraId="7553124B" w14:textId="77777777" w:rsidR="00B27DF8" w:rsidRPr="00B27DF8" w:rsidRDefault="00B27DF8" w:rsidP="007C0170">
      <w:pPr>
        <w:pStyle w:val="ListParagraphLevel2"/>
        <w:numPr>
          <w:ilvl w:val="1"/>
          <w:numId w:val="3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User creates/edits transaction in TransactionForm</w:t>
      </w:r>
    </w:p>
    <w:p w14:paraId="0EF1C9D9" w14:textId="77777777" w:rsidR="00B27DF8" w:rsidRPr="00B27DF8" w:rsidRDefault="00B27DF8" w:rsidP="007C0170">
      <w:pPr>
        <w:pStyle w:val="ListParagraphLevel2"/>
        <w:numPr>
          <w:ilvl w:val="1"/>
          <w:numId w:val="3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Form validation occurs in real-time using controlled components</w:t>
      </w:r>
    </w:p>
    <w:p w14:paraId="6CD95462" w14:textId="77777777" w:rsidR="00B27DF8" w:rsidRPr="00B27DF8" w:rsidRDefault="00B27DF8" w:rsidP="007C0170">
      <w:pPr>
        <w:pStyle w:val="ListParagraphLevel2"/>
        <w:numPr>
          <w:ilvl w:val="1"/>
          <w:numId w:val="3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Submit triggers Redux action with transaction data</w:t>
      </w:r>
    </w:p>
    <w:p w14:paraId="68872989" w14:textId="77777777" w:rsidR="00B27DF8" w:rsidRPr="00B27DF8" w:rsidRDefault="00B27DF8" w:rsidP="007C0170">
      <w:pPr>
        <w:pStyle w:val="ListParagraphLevel2"/>
        <w:numPr>
          <w:ilvl w:val="1"/>
          <w:numId w:val="3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Backend validates data using Pydantic models</w:t>
      </w:r>
    </w:p>
    <w:p w14:paraId="24516961" w14:textId="77777777" w:rsidR="00B27DF8" w:rsidRPr="00B27DF8" w:rsidRDefault="00B27DF8" w:rsidP="007C0170">
      <w:pPr>
        <w:pStyle w:val="ListParagraphLevel2"/>
        <w:numPr>
          <w:ilvl w:val="1"/>
          <w:numId w:val="3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Service layer processes business logic (categories, goals)</w:t>
      </w:r>
    </w:p>
    <w:p w14:paraId="62446456" w14:textId="77777777" w:rsidR="00B27DF8" w:rsidRPr="00B27DF8" w:rsidRDefault="00B27DF8" w:rsidP="007C0170">
      <w:pPr>
        <w:pStyle w:val="ListParagraphLevel2"/>
        <w:numPr>
          <w:ilvl w:val="1"/>
          <w:numId w:val="3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Database transaction ensures data consistency</w:t>
      </w:r>
    </w:p>
    <w:p w14:paraId="74CA169F" w14:textId="77777777" w:rsidR="00B27DF8" w:rsidRPr="00B27DF8" w:rsidRDefault="00B27DF8" w:rsidP="007C0170">
      <w:pPr>
        <w:pStyle w:val="ListParagraphLevel2"/>
        <w:numPr>
          <w:ilvl w:val="1"/>
          <w:numId w:val="3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Success response triggers state update and UI refresh</w:t>
      </w:r>
    </w:p>
    <w:p w14:paraId="07D2DABC" w14:textId="77777777" w:rsidR="00B27DF8" w:rsidRPr="00B27DF8" w:rsidRDefault="00B27DF8" w:rsidP="007C0170">
      <w:pPr>
        <w:pStyle w:val="ListParagraphLevel2"/>
        <w:numPr>
          <w:ilvl w:val="0"/>
          <w:numId w:val="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Real-time Analytics Flow:</w:t>
      </w:r>
    </w:p>
    <w:p w14:paraId="3F1E1346" w14:textId="77777777" w:rsidR="00B27DF8" w:rsidRPr="00B27DF8" w:rsidRDefault="00B27DF8" w:rsidP="007C0170">
      <w:pPr>
        <w:pStyle w:val="ListParagraphLevel2"/>
        <w:numPr>
          <w:ilvl w:val="1"/>
          <w:numId w:val="3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Dashboard component mounts and requests analytics data</w:t>
      </w:r>
    </w:p>
    <w:p w14:paraId="7FD62803" w14:textId="77777777" w:rsidR="00B27DF8" w:rsidRPr="00B27DF8" w:rsidRDefault="00B27DF8" w:rsidP="007C0170">
      <w:pPr>
        <w:pStyle w:val="ListParagraphLevel2"/>
        <w:numPr>
          <w:ilvl w:val="1"/>
          <w:numId w:val="3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RTK Query automatically handles caching and background refetching</w:t>
      </w:r>
    </w:p>
    <w:p w14:paraId="55C9F526" w14:textId="77777777" w:rsidR="00B27DF8" w:rsidRPr="00B27DF8" w:rsidRDefault="00B27DF8" w:rsidP="007C0170">
      <w:pPr>
        <w:pStyle w:val="ListParagraphLevel2"/>
        <w:numPr>
          <w:ilvl w:val="1"/>
          <w:numId w:val="3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Backend aggregates transaction data with optimized queries</w:t>
      </w:r>
    </w:p>
    <w:p w14:paraId="3FCE8899" w14:textId="77777777" w:rsidR="00B27DF8" w:rsidRPr="00B27DF8" w:rsidRDefault="00B27DF8" w:rsidP="007C0170">
      <w:pPr>
        <w:pStyle w:val="ListParagraphLevel2"/>
        <w:numPr>
          <w:ilvl w:val="1"/>
          <w:numId w:val="3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Recharts components receive processed data for visualization</w:t>
      </w:r>
    </w:p>
    <w:p w14:paraId="715B2E98" w14:textId="77777777" w:rsidR="00B27DF8" w:rsidRPr="00B27DF8" w:rsidRDefault="00B27DF8" w:rsidP="007C0170">
      <w:pPr>
        <w:pStyle w:val="ListParagraphLevel2"/>
        <w:numPr>
          <w:ilvl w:val="1"/>
          <w:numId w:val="3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WebSocket connections (future enhancement) for real-time updates</w:t>
      </w:r>
    </w:p>
    <w:p w14:paraId="52177554" w14:textId="46533A36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9" w:name="_Toc206537859"/>
      <w:r w:rsidRPr="007C0170">
        <w:rPr>
          <w:rFonts w:asciiTheme="majorHAnsi" w:hAnsiTheme="majorHAnsi" w:cstheme="majorHAnsi"/>
          <w:lang w:val="en-US"/>
        </w:rPr>
        <w:lastRenderedPageBreak/>
        <w:t>2.3 Project Structure (frontend/, backend/)</w:t>
      </w:r>
      <w:bookmarkEnd w:id="9"/>
    </w:p>
    <w:p w14:paraId="7A9988F8" w14:textId="229789CC" w:rsidR="00B27DF8" w:rsidRPr="00B27DF8" w:rsidRDefault="00B27DF8" w:rsidP="00B27DF8">
      <w:pPr>
        <w:rPr>
          <w:lang w:val="en-US"/>
        </w:rPr>
      </w:pPr>
      <w:r w:rsidRPr="00B27DF8">
        <w:rPr>
          <w:noProof/>
          <w:lang w:val="en-US"/>
        </w:rPr>
        <w:drawing>
          <wp:inline distT="0" distB="0" distL="0" distR="0" wp14:anchorId="2A8E24E3" wp14:editId="068B5B5C">
            <wp:extent cx="5144635" cy="5706319"/>
            <wp:effectExtent l="0" t="0" r="0" b="8890"/>
            <wp:docPr id="180785639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56391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578" cy="572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6247" w14:textId="77777777" w:rsidR="00B27DF8" w:rsidRPr="007C0170" w:rsidRDefault="00B27DF8" w:rsidP="00B27DF8">
      <w:pPr>
        <w:pStyle w:val="Heading1"/>
        <w:rPr>
          <w:rFonts w:asciiTheme="majorHAnsi" w:hAnsiTheme="majorHAnsi" w:cstheme="majorHAnsi"/>
          <w:lang w:val="en-US"/>
        </w:rPr>
      </w:pPr>
      <w:bookmarkStart w:id="10" w:name="_Toc206537860"/>
      <w:r w:rsidRPr="007C0170">
        <w:rPr>
          <w:rFonts w:asciiTheme="majorHAnsi" w:hAnsiTheme="majorHAnsi" w:cstheme="majorHAnsi"/>
          <w:lang w:val="en-US"/>
        </w:rPr>
        <w:t>3. Tech Stack</w:t>
      </w:r>
      <w:bookmarkEnd w:id="10"/>
    </w:p>
    <w:p w14:paraId="47592738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11" w:name="_Toc206537861"/>
      <w:r w:rsidRPr="007C0170">
        <w:rPr>
          <w:rFonts w:asciiTheme="majorHAnsi" w:hAnsiTheme="majorHAnsi" w:cstheme="majorHAnsi"/>
          <w:lang w:val="en-US"/>
        </w:rPr>
        <w:t>3.1 Frontend</w:t>
      </w:r>
      <w:bookmarkEnd w:id="11"/>
    </w:p>
    <w:p w14:paraId="424258A0" w14:textId="77777777" w:rsidR="00B27DF8" w:rsidRPr="00B27DF8" w:rsidRDefault="00B27DF8" w:rsidP="007C0170">
      <w:pPr>
        <w:pStyle w:val="ListParagraphLevel2"/>
        <w:numPr>
          <w:ilvl w:val="0"/>
          <w:numId w:val="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React (SPA, JSX components)</w:t>
      </w:r>
    </w:p>
    <w:p w14:paraId="064EBE55" w14:textId="77777777" w:rsidR="00B27DF8" w:rsidRPr="00B27DF8" w:rsidRDefault="00B27DF8" w:rsidP="007C0170">
      <w:pPr>
        <w:pStyle w:val="ListParagraphLevel2"/>
        <w:numPr>
          <w:ilvl w:val="0"/>
          <w:numId w:val="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Vite (bundler)</w:t>
      </w:r>
    </w:p>
    <w:p w14:paraId="15E86BF1" w14:textId="77777777" w:rsidR="00B27DF8" w:rsidRPr="00B27DF8" w:rsidRDefault="00B27DF8" w:rsidP="007C0170">
      <w:pPr>
        <w:pStyle w:val="ListParagraphLevel2"/>
        <w:numPr>
          <w:ilvl w:val="0"/>
          <w:numId w:val="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Redux Toolkit (state management)</w:t>
      </w:r>
    </w:p>
    <w:p w14:paraId="1081C4B6" w14:textId="77777777" w:rsidR="00B27DF8" w:rsidRPr="00B27DF8" w:rsidRDefault="00B27DF8" w:rsidP="007C0170">
      <w:pPr>
        <w:pStyle w:val="ListParagraphLevel2"/>
        <w:numPr>
          <w:ilvl w:val="0"/>
          <w:numId w:val="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Recharts (data visualization)</w:t>
      </w:r>
    </w:p>
    <w:p w14:paraId="5D642A85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12" w:name="_Toc206537862"/>
      <w:r w:rsidRPr="007C0170">
        <w:rPr>
          <w:rFonts w:asciiTheme="majorHAnsi" w:hAnsiTheme="majorHAnsi" w:cstheme="majorHAnsi"/>
          <w:lang w:val="en-US"/>
        </w:rPr>
        <w:lastRenderedPageBreak/>
        <w:t>3.2 Backend</w:t>
      </w:r>
      <w:bookmarkEnd w:id="12"/>
    </w:p>
    <w:p w14:paraId="66C01731" w14:textId="77777777" w:rsidR="00B27DF8" w:rsidRPr="00B27DF8" w:rsidRDefault="00B27DF8" w:rsidP="007C0170">
      <w:pPr>
        <w:pStyle w:val="ListParagraphLevel2"/>
        <w:numPr>
          <w:ilvl w:val="0"/>
          <w:numId w:val="3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FastAPI (routes, async endpoints, OpenAPI docs)</w:t>
      </w:r>
    </w:p>
    <w:p w14:paraId="72469BB3" w14:textId="77777777" w:rsidR="00B27DF8" w:rsidRDefault="00B27DF8" w:rsidP="007C0170">
      <w:pPr>
        <w:pStyle w:val="ListParagraphLevel2"/>
        <w:numPr>
          <w:ilvl w:val="0"/>
          <w:numId w:val="3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Uvicorn (ASGI server)</w:t>
      </w:r>
    </w:p>
    <w:p w14:paraId="3355D465" w14:textId="0DF7F195" w:rsidR="00BD4623" w:rsidRDefault="00BD4623" w:rsidP="007C0170">
      <w:pPr>
        <w:pStyle w:val="ListParagraphLevel2"/>
        <w:numPr>
          <w:ilvl w:val="0"/>
          <w:numId w:val="39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Pydantic.</w:t>
      </w:r>
    </w:p>
    <w:p w14:paraId="7D823FEA" w14:textId="231FE8A2" w:rsidR="00BD4623" w:rsidRPr="00B27DF8" w:rsidRDefault="00BD4623" w:rsidP="007C0170">
      <w:pPr>
        <w:pStyle w:val="ListParagraphLevel2"/>
        <w:numPr>
          <w:ilvl w:val="0"/>
          <w:numId w:val="39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jwt</w:t>
      </w:r>
    </w:p>
    <w:p w14:paraId="19D00742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13" w:name="_Toc206537863"/>
      <w:r w:rsidRPr="007C0170">
        <w:rPr>
          <w:rFonts w:asciiTheme="majorHAnsi" w:hAnsiTheme="majorHAnsi" w:cstheme="majorHAnsi"/>
          <w:lang w:val="en-US"/>
        </w:rPr>
        <w:t>3.3 Database</w:t>
      </w:r>
      <w:bookmarkEnd w:id="13"/>
    </w:p>
    <w:p w14:paraId="5CB331BC" w14:textId="77777777" w:rsidR="00B27DF8" w:rsidRPr="00B27DF8" w:rsidRDefault="00B27DF8" w:rsidP="007C0170">
      <w:pPr>
        <w:pStyle w:val="ListParagraphLevel2"/>
        <w:numPr>
          <w:ilvl w:val="0"/>
          <w:numId w:val="4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PostgreSQL</w:t>
      </w:r>
    </w:p>
    <w:p w14:paraId="6187F36E" w14:textId="77777777" w:rsidR="00B27DF8" w:rsidRPr="00B27DF8" w:rsidRDefault="00B27DF8" w:rsidP="007C0170">
      <w:pPr>
        <w:pStyle w:val="ListParagraphLevel2"/>
        <w:numPr>
          <w:ilvl w:val="0"/>
          <w:numId w:val="4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SQLAlchemy ORM (models, queries)</w:t>
      </w:r>
    </w:p>
    <w:p w14:paraId="37929FA6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14" w:name="_Toc206537864"/>
      <w:r w:rsidRPr="007C0170">
        <w:rPr>
          <w:rFonts w:asciiTheme="majorHAnsi" w:hAnsiTheme="majorHAnsi" w:cstheme="majorHAnsi"/>
          <w:lang w:val="en-US"/>
        </w:rPr>
        <w:t>3.4 Testing</w:t>
      </w:r>
      <w:bookmarkEnd w:id="14"/>
    </w:p>
    <w:p w14:paraId="0F03713C" w14:textId="77777777" w:rsidR="00B27DF8" w:rsidRPr="00B27DF8" w:rsidRDefault="00B27DF8" w:rsidP="007C0170">
      <w:pPr>
        <w:pStyle w:val="ListParagraphLevel2"/>
        <w:numPr>
          <w:ilvl w:val="0"/>
          <w:numId w:val="4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Vitest (React testing)</w:t>
      </w:r>
    </w:p>
    <w:p w14:paraId="121BBAAE" w14:textId="77777777" w:rsidR="00B27DF8" w:rsidRPr="00B27DF8" w:rsidRDefault="00B27DF8" w:rsidP="007C0170">
      <w:pPr>
        <w:pStyle w:val="ListParagraphLevel2"/>
        <w:numPr>
          <w:ilvl w:val="0"/>
          <w:numId w:val="4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SonarQube (coverage + static analysis)</w:t>
      </w:r>
    </w:p>
    <w:p w14:paraId="4CD55B4F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15" w:name="_Toc206537865"/>
      <w:r w:rsidRPr="007C0170">
        <w:rPr>
          <w:rFonts w:asciiTheme="majorHAnsi" w:hAnsiTheme="majorHAnsi" w:cstheme="majorHAnsi"/>
          <w:lang w:val="en-US"/>
        </w:rPr>
        <w:t>3.5 Email Services</w:t>
      </w:r>
      <w:bookmarkEnd w:id="15"/>
    </w:p>
    <w:p w14:paraId="301CC516" w14:textId="77777777" w:rsidR="00B27DF8" w:rsidRPr="00B27DF8" w:rsidRDefault="00B27DF8" w:rsidP="007C0170">
      <w:pPr>
        <w:pStyle w:val="ListParagraphLevel2"/>
        <w:numPr>
          <w:ilvl w:val="0"/>
          <w:numId w:val="4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EmailJS (frontend → user notifications)</w:t>
      </w:r>
    </w:p>
    <w:p w14:paraId="5AC1993C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16" w:name="_Toc206537866"/>
      <w:r w:rsidRPr="007C0170">
        <w:rPr>
          <w:rFonts w:asciiTheme="majorHAnsi" w:hAnsiTheme="majorHAnsi" w:cstheme="majorHAnsi"/>
          <w:lang w:val="en-US"/>
        </w:rPr>
        <w:t>3.6 Others</w:t>
      </w:r>
      <w:bookmarkEnd w:id="16"/>
    </w:p>
    <w:p w14:paraId="50206E22" w14:textId="77777777" w:rsidR="00B27DF8" w:rsidRPr="00B27DF8" w:rsidRDefault="00B27DF8" w:rsidP="007C0170">
      <w:pPr>
        <w:pStyle w:val="ListParagraphLevel2"/>
        <w:numPr>
          <w:ilvl w:val="0"/>
          <w:numId w:val="4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Node.js/NPM</w:t>
      </w:r>
    </w:p>
    <w:p w14:paraId="072DF84E" w14:textId="77777777" w:rsidR="00B27DF8" w:rsidRPr="00B27DF8" w:rsidRDefault="00B27DF8" w:rsidP="007C0170">
      <w:pPr>
        <w:pStyle w:val="ListParagraphLevel2"/>
        <w:numPr>
          <w:ilvl w:val="0"/>
          <w:numId w:val="4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Python virtualenv</w:t>
      </w:r>
    </w:p>
    <w:p w14:paraId="2BFDF6D7" w14:textId="49CF3D8B" w:rsidR="00B27DF8" w:rsidRPr="00B27DF8" w:rsidRDefault="00B27DF8" w:rsidP="007C0170">
      <w:pPr>
        <w:pStyle w:val="ListParagraphLevel2"/>
        <w:numPr>
          <w:ilvl w:val="0"/>
          <w:numId w:val="4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Git (monorepo management)</w:t>
      </w:r>
    </w:p>
    <w:p w14:paraId="48F36827" w14:textId="77777777" w:rsidR="00B27DF8" w:rsidRPr="007C0170" w:rsidRDefault="00B27DF8" w:rsidP="00B27DF8">
      <w:pPr>
        <w:pStyle w:val="Heading1"/>
        <w:rPr>
          <w:rFonts w:asciiTheme="majorHAnsi" w:hAnsiTheme="majorHAnsi" w:cstheme="majorHAnsi"/>
          <w:lang w:val="en-US"/>
        </w:rPr>
      </w:pPr>
      <w:bookmarkStart w:id="17" w:name="_Toc206537867"/>
      <w:r w:rsidRPr="007C0170">
        <w:rPr>
          <w:rFonts w:asciiTheme="majorHAnsi" w:hAnsiTheme="majorHAnsi" w:cstheme="majorHAnsi"/>
          <w:lang w:val="en-US"/>
        </w:rPr>
        <w:t>4. Features &amp; Functionality</w:t>
      </w:r>
      <w:bookmarkEnd w:id="17"/>
    </w:p>
    <w:p w14:paraId="3CEF7609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18" w:name="_Toc206537868"/>
      <w:r w:rsidRPr="007C0170">
        <w:rPr>
          <w:rFonts w:asciiTheme="majorHAnsi" w:hAnsiTheme="majorHAnsi" w:cstheme="majorHAnsi"/>
          <w:lang w:val="en-US"/>
        </w:rPr>
        <w:t>4.1 Authentication &amp; Authorization</w:t>
      </w:r>
      <w:bookmarkEnd w:id="18"/>
    </w:p>
    <w:p w14:paraId="49901741" w14:textId="77777777" w:rsidR="00B27DF8" w:rsidRPr="00B27DF8" w:rsidRDefault="00B27DF8" w:rsidP="007C0170">
      <w:pPr>
        <w:pStyle w:val="ListParagraphLevel2"/>
        <w:numPr>
          <w:ilvl w:val="0"/>
          <w:numId w:val="4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Register/Login:</w:t>
      </w:r>
      <w:r w:rsidRPr="00B27DF8">
        <w:rPr>
          <w:rFonts w:asciiTheme="minorHAnsi" w:hAnsiTheme="minorHAnsi" w:cstheme="minorHAnsi"/>
          <w:lang w:val="en-US"/>
        </w:rPr>
        <w:t xml:space="preserve"> via FastAPI → PostgreSQL users table.</w:t>
      </w:r>
    </w:p>
    <w:p w14:paraId="37D8E63D" w14:textId="77777777" w:rsidR="00B27DF8" w:rsidRPr="00B27DF8" w:rsidRDefault="00B27DF8" w:rsidP="007C0170">
      <w:pPr>
        <w:pStyle w:val="ListParagraphLevel2"/>
        <w:numPr>
          <w:ilvl w:val="0"/>
          <w:numId w:val="4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Session:</w:t>
      </w:r>
      <w:r w:rsidRPr="00B27DF8">
        <w:rPr>
          <w:rFonts w:asciiTheme="minorHAnsi" w:hAnsiTheme="minorHAnsi" w:cstheme="minorHAnsi"/>
          <w:lang w:val="en-US"/>
        </w:rPr>
        <w:t xml:space="preserve"> JWT stored in cookie.</w:t>
      </w:r>
    </w:p>
    <w:p w14:paraId="170592E5" w14:textId="77777777" w:rsidR="00B27DF8" w:rsidRPr="00B27DF8" w:rsidRDefault="00B27DF8" w:rsidP="007C0170">
      <w:pPr>
        <w:pStyle w:val="ListParagraphLevel2"/>
        <w:numPr>
          <w:ilvl w:val="0"/>
          <w:numId w:val="4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Role-based:</w:t>
      </w:r>
      <w:r w:rsidRPr="00B27DF8">
        <w:rPr>
          <w:rFonts w:asciiTheme="minorHAnsi" w:hAnsiTheme="minorHAnsi" w:cstheme="minorHAnsi"/>
          <w:lang w:val="en-US"/>
        </w:rPr>
        <w:t xml:space="preserve"> user vs admin roles.</w:t>
      </w:r>
    </w:p>
    <w:p w14:paraId="4BE121C6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19" w:name="_Toc206537869"/>
      <w:r w:rsidRPr="007C0170">
        <w:rPr>
          <w:rFonts w:asciiTheme="majorHAnsi" w:hAnsiTheme="majorHAnsi" w:cstheme="majorHAnsi"/>
          <w:lang w:val="en-US"/>
        </w:rPr>
        <w:t>4.2 Transactions Management</w:t>
      </w:r>
      <w:bookmarkEnd w:id="19"/>
    </w:p>
    <w:p w14:paraId="16D986D1" w14:textId="77777777" w:rsidR="00B27DF8" w:rsidRPr="00B27DF8" w:rsidRDefault="00B27DF8" w:rsidP="007C0170">
      <w:pPr>
        <w:pStyle w:val="ListParagraphLevel2"/>
        <w:numPr>
          <w:ilvl w:val="0"/>
          <w:numId w:val="4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TransactionForm:</w:t>
      </w:r>
      <w:r w:rsidRPr="00B27DF8">
        <w:rPr>
          <w:rFonts w:asciiTheme="minorHAnsi" w:hAnsiTheme="minorHAnsi" w:cstheme="minorHAnsi"/>
          <w:lang w:val="en-US"/>
        </w:rPr>
        <w:t xml:space="preserve"> Controlled component with validation.</w:t>
      </w:r>
    </w:p>
    <w:p w14:paraId="3215CA41" w14:textId="77777777" w:rsidR="00B27DF8" w:rsidRPr="00B27DF8" w:rsidRDefault="00B27DF8" w:rsidP="007C0170">
      <w:pPr>
        <w:pStyle w:val="ListParagraphLevel2"/>
        <w:numPr>
          <w:ilvl w:val="0"/>
          <w:numId w:val="4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TransactionList:</w:t>
      </w:r>
      <w:r w:rsidRPr="00B27DF8">
        <w:rPr>
          <w:rFonts w:asciiTheme="minorHAnsi" w:hAnsiTheme="minorHAnsi" w:cstheme="minorHAnsi"/>
          <w:lang w:val="en-US"/>
        </w:rPr>
        <w:t xml:space="preserve"> Paginated table, filtering by date/category.</w:t>
      </w:r>
    </w:p>
    <w:p w14:paraId="08FD00A6" w14:textId="77777777" w:rsidR="00B27DF8" w:rsidRPr="00B27DF8" w:rsidRDefault="00B27DF8" w:rsidP="007C0170">
      <w:pPr>
        <w:pStyle w:val="ListParagraphLevel2"/>
        <w:numPr>
          <w:ilvl w:val="0"/>
          <w:numId w:val="4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Recurring Transactions:</w:t>
      </w:r>
      <w:r w:rsidRPr="00B27DF8">
        <w:rPr>
          <w:rFonts w:asciiTheme="minorHAnsi" w:hAnsiTheme="minorHAnsi" w:cstheme="minorHAnsi"/>
          <w:lang w:val="en-US"/>
        </w:rPr>
        <w:t xml:space="preserve"> Mark transactions with recurrence.</w:t>
      </w:r>
    </w:p>
    <w:p w14:paraId="6D0E9C65" w14:textId="77777777" w:rsidR="00B27DF8" w:rsidRPr="00B27DF8" w:rsidRDefault="00B27DF8" w:rsidP="007C0170">
      <w:pPr>
        <w:pStyle w:val="ListParagraphLevel2"/>
        <w:numPr>
          <w:ilvl w:val="0"/>
          <w:numId w:val="4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Goal-based Savings:</w:t>
      </w:r>
      <w:r w:rsidRPr="00B27DF8">
        <w:rPr>
          <w:rFonts w:asciiTheme="minorHAnsi" w:hAnsiTheme="minorHAnsi" w:cstheme="minorHAnsi"/>
          <w:lang w:val="en-US"/>
        </w:rPr>
        <w:t xml:space="preserve"> Transactions linked to savings goals.</w:t>
      </w:r>
    </w:p>
    <w:p w14:paraId="6492C274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20" w:name="_Toc206537870"/>
      <w:r w:rsidRPr="007C0170">
        <w:rPr>
          <w:rFonts w:asciiTheme="majorHAnsi" w:hAnsiTheme="majorHAnsi" w:cstheme="majorHAnsi"/>
          <w:lang w:val="en-US"/>
        </w:rPr>
        <w:t>4.3 Savings Goals</w:t>
      </w:r>
      <w:bookmarkEnd w:id="20"/>
    </w:p>
    <w:p w14:paraId="6D3ACE67" w14:textId="77777777" w:rsidR="00B27DF8" w:rsidRPr="00B27DF8" w:rsidRDefault="00B27DF8" w:rsidP="007C0170">
      <w:pPr>
        <w:pStyle w:val="ListParagraphLevel2"/>
        <w:numPr>
          <w:ilvl w:val="0"/>
          <w:numId w:val="4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CRUD for savings goals.</w:t>
      </w:r>
    </w:p>
    <w:p w14:paraId="040D45B3" w14:textId="77777777" w:rsidR="00B27DF8" w:rsidRPr="00B27DF8" w:rsidRDefault="00B27DF8" w:rsidP="007C0170">
      <w:pPr>
        <w:pStyle w:val="ListParagraphLevel2"/>
        <w:numPr>
          <w:ilvl w:val="0"/>
          <w:numId w:val="4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lastRenderedPageBreak/>
        <w:t>Goal progress visualized (Recharts).</w:t>
      </w:r>
    </w:p>
    <w:p w14:paraId="0C37964F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21" w:name="_Toc206537871"/>
      <w:r w:rsidRPr="007C0170">
        <w:rPr>
          <w:rFonts w:asciiTheme="majorHAnsi" w:hAnsiTheme="majorHAnsi" w:cstheme="majorHAnsi"/>
          <w:lang w:val="en-US"/>
        </w:rPr>
        <w:t>4.4 User Transaction Details</w:t>
      </w:r>
      <w:bookmarkEnd w:id="21"/>
    </w:p>
    <w:p w14:paraId="4B8E039B" w14:textId="77777777" w:rsidR="00B27DF8" w:rsidRPr="00B27DF8" w:rsidRDefault="00B27DF8" w:rsidP="007C0170">
      <w:pPr>
        <w:pStyle w:val="ListParagraphLevel2"/>
        <w:numPr>
          <w:ilvl w:val="0"/>
          <w:numId w:val="4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Detailed per-user analytics.</w:t>
      </w:r>
    </w:p>
    <w:p w14:paraId="222D1FE9" w14:textId="77777777" w:rsidR="00B27DF8" w:rsidRPr="00B27DF8" w:rsidRDefault="00B27DF8" w:rsidP="007C0170">
      <w:pPr>
        <w:pStyle w:val="ListParagraphLevel2"/>
        <w:numPr>
          <w:ilvl w:val="0"/>
          <w:numId w:val="4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Export CSV.</w:t>
      </w:r>
    </w:p>
    <w:p w14:paraId="382DF5E0" w14:textId="77777777" w:rsidR="00B27DF8" w:rsidRPr="00B27DF8" w:rsidRDefault="00B27DF8" w:rsidP="007C0170">
      <w:pPr>
        <w:pStyle w:val="ListParagraphLevel2"/>
        <w:numPr>
          <w:ilvl w:val="0"/>
          <w:numId w:val="4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Email summary report (EmailJS).</w:t>
      </w:r>
    </w:p>
    <w:p w14:paraId="563E701C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22" w:name="_Toc206537872"/>
      <w:r w:rsidRPr="007C0170">
        <w:rPr>
          <w:rFonts w:asciiTheme="majorHAnsi" w:hAnsiTheme="majorHAnsi" w:cstheme="majorHAnsi"/>
          <w:lang w:val="en-US"/>
        </w:rPr>
        <w:t>4.5 Logs &amp; Monitoring</w:t>
      </w:r>
      <w:bookmarkEnd w:id="22"/>
    </w:p>
    <w:p w14:paraId="345FC4EE" w14:textId="77777777" w:rsidR="00B27DF8" w:rsidRPr="00B27DF8" w:rsidRDefault="00B27DF8" w:rsidP="007C0170">
      <w:pPr>
        <w:pStyle w:val="ListParagraphLevel2"/>
        <w:numPr>
          <w:ilvl w:val="0"/>
          <w:numId w:val="4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Error Logs:</w:t>
      </w:r>
      <w:r w:rsidRPr="00B27DF8">
        <w:rPr>
          <w:rFonts w:asciiTheme="minorHAnsi" w:hAnsiTheme="minorHAnsi" w:cstheme="minorHAnsi"/>
          <w:lang w:val="en-US"/>
        </w:rPr>
        <w:t xml:space="preserve"> Captures stack trace + metadata.</w:t>
      </w:r>
    </w:p>
    <w:p w14:paraId="5912A15F" w14:textId="77777777" w:rsidR="00B27DF8" w:rsidRPr="00B27DF8" w:rsidRDefault="00B27DF8" w:rsidP="007C0170">
      <w:pPr>
        <w:pStyle w:val="ListParagraphLevel2"/>
        <w:numPr>
          <w:ilvl w:val="0"/>
          <w:numId w:val="4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User Activity Logs:</w:t>
      </w:r>
      <w:r w:rsidRPr="00B27DF8">
        <w:rPr>
          <w:rFonts w:asciiTheme="minorHAnsi" w:hAnsiTheme="minorHAnsi" w:cstheme="minorHAnsi"/>
          <w:lang w:val="en-US"/>
        </w:rPr>
        <w:t xml:space="preserve"> Tracks login/logout, CRUD ops.</w:t>
      </w:r>
    </w:p>
    <w:p w14:paraId="3AC59B38" w14:textId="77777777" w:rsidR="00B27DF8" w:rsidRPr="00B27DF8" w:rsidRDefault="00B27DF8" w:rsidP="007C0170">
      <w:pPr>
        <w:pStyle w:val="ListParagraphLevel2"/>
        <w:numPr>
          <w:ilvl w:val="0"/>
          <w:numId w:val="4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Performance Logs:</w:t>
      </w:r>
      <w:r w:rsidRPr="00B27DF8">
        <w:rPr>
          <w:rFonts w:asciiTheme="minorHAnsi" w:hAnsiTheme="minorHAnsi" w:cstheme="minorHAnsi"/>
          <w:lang w:val="en-US"/>
        </w:rPr>
        <w:t xml:space="preserve"> Captures API latency + DB query time.</w:t>
      </w:r>
    </w:p>
    <w:p w14:paraId="49E087CA" w14:textId="77777777" w:rsidR="00B27DF8" w:rsidRPr="00B27DF8" w:rsidRDefault="00B27DF8" w:rsidP="007C0170">
      <w:pPr>
        <w:pStyle w:val="ListParagraphLevel2"/>
        <w:numPr>
          <w:ilvl w:val="0"/>
          <w:numId w:val="4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Session Logs:</w:t>
      </w:r>
      <w:r w:rsidRPr="00B27DF8">
        <w:rPr>
          <w:rFonts w:asciiTheme="minorHAnsi" w:hAnsiTheme="minorHAnsi" w:cstheme="minorHAnsi"/>
          <w:lang w:val="en-US"/>
        </w:rPr>
        <w:t xml:space="preserve"> Lifecycle (login → logout).</w:t>
      </w:r>
    </w:p>
    <w:p w14:paraId="45C61F0F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23" w:name="_Toc206537873"/>
      <w:r w:rsidRPr="007C0170">
        <w:rPr>
          <w:rFonts w:asciiTheme="majorHAnsi" w:hAnsiTheme="majorHAnsi" w:cstheme="majorHAnsi"/>
          <w:lang w:val="en-US"/>
        </w:rPr>
        <w:t>4.6 Admin Functionality</w:t>
      </w:r>
      <w:bookmarkEnd w:id="23"/>
    </w:p>
    <w:p w14:paraId="5CA251A6" w14:textId="77777777" w:rsidR="00B27DF8" w:rsidRPr="00B27DF8" w:rsidRDefault="00B27DF8" w:rsidP="007C0170">
      <w:pPr>
        <w:pStyle w:val="ListParagraphLevel2"/>
        <w:numPr>
          <w:ilvl w:val="0"/>
          <w:numId w:val="4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Dashboard view of users, transactions.</w:t>
      </w:r>
    </w:p>
    <w:p w14:paraId="5A2326EB" w14:textId="77777777" w:rsidR="00B27DF8" w:rsidRPr="00B27DF8" w:rsidRDefault="00B27DF8" w:rsidP="007C0170">
      <w:pPr>
        <w:pStyle w:val="ListParagraphLevel2"/>
        <w:numPr>
          <w:ilvl w:val="0"/>
          <w:numId w:val="4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Log management (view/filter).</w:t>
      </w:r>
    </w:p>
    <w:p w14:paraId="1198E881" w14:textId="77777777" w:rsidR="00B27DF8" w:rsidRPr="00B27DF8" w:rsidRDefault="00B27DF8" w:rsidP="007C0170">
      <w:pPr>
        <w:pStyle w:val="ListParagraphLevel2"/>
        <w:numPr>
          <w:ilvl w:val="0"/>
          <w:numId w:val="4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Trigger email notifications.</w:t>
      </w:r>
    </w:p>
    <w:p w14:paraId="321C5C41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24" w:name="_Toc206537874"/>
      <w:r w:rsidRPr="007C0170">
        <w:rPr>
          <w:rFonts w:asciiTheme="majorHAnsi" w:hAnsiTheme="majorHAnsi" w:cstheme="majorHAnsi"/>
          <w:lang w:val="en-US"/>
        </w:rPr>
        <w:t>4.7 Testing &amp; Quality Assurance</w:t>
      </w:r>
      <w:bookmarkEnd w:id="24"/>
    </w:p>
    <w:p w14:paraId="050BF6B8" w14:textId="77777777" w:rsidR="00B27DF8" w:rsidRPr="00B27DF8" w:rsidRDefault="00B27DF8" w:rsidP="007C0170">
      <w:pPr>
        <w:pStyle w:val="ListParagraphLevel2"/>
        <w:numPr>
          <w:ilvl w:val="0"/>
          <w:numId w:val="5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Vitest unit tests for components &amp; hooks.</w:t>
      </w:r>
    </w:p>
    <w:p w14:paraId="3704A0CC" w14:textId="77777777" w:rsidR="00B27DF8" w:rsidRPr="00B27DF8" w:rsidRDefault="00B27DF8" w:rsidP="007C0170">
      <w:pPr>
        <w:pStyle w:val="ListParagraphLevel2"/>
        <w:numPr>
          <w:ilvl w:val="0"/>
          <w:numId w:val="5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MSW mocks for API.</w:t>
      </w:r>
    </w:p>
    <w:p w14:paraId="6A0AAA65" w14:textId="7F287BDA" w:rsidR="00B27DF8" w:rsidRPr="00B27DF8" w:rsidRDefault="00B27DF8" w:rsidP="007C0170">
      <w:pPr>
        <w:pStyle w:val="ListParagraphLevel2"/>
        <w:numPr>
          <w:ilvl w:val="0"/>
          <w:numId w:val="5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SonarQube coverage enforcement.</w:t>
      </w:r>
    </w:p>
    <w:p w14:paraId="3637C7AC" w14:textId="77777777" w:rsidR="00B27DF8" w:rsidRPr="007C0170" w:rsidRDefault="00B27DF8" w:rsidP="00B27DF8">
      <w:pPr>
        <w:pStyle w:val="Heading1"/>
        <w:rPr>
          <w:rFonts w:asciiTheme="majorHAnsi" w:hAnsiTheme="majorHAnsi" w:cstheme="majorHAnsi"/>
          <w:lang w:val="en-US"/>
        </w:rPr>
      </w:pPr>
      <w:bookmarkStart w:id="25" w:name="_Toc206537875"/>
      <w:r w:rsidRPr="007C0170">
        <w:rPr>
          <w:rFonts w:asciiTheme="majorHAnsi" w:hAnsiTheme="majorHAnsi" w:cstheme="majorHAnsi"/>
          <w:lang w:val="en-US"/>
        </w:rPr>
        <w:t>5. Backend Services</w:t>
      </w:r>
      <w:bookmarkEnd w:id="25"/>
    </w:p>
    <w:p w14:paraId="14F3E94E" w14:textId="77777777" w:rsidR="00B27DF8" w:rsidRPr="007C0170" w:rsidRDefault="00B27DF8" w:rsidP="00B27DF8">
      <w:pPr>
        <w:pStyle w:val="Heading2"/>
        <w:rPr>
          <w:rFonts w:asciiTheme="majorHAnsi" w:hAnsiTheme="majorHAnsi" w:cstheme="majorHAnsi"/>
          <w:lang w:val="en-US"/>
        </w:rPr>
      </w:pPr>
      <w:bookmarkStart w:id="26" w:name="_Toc206537876"/>
      <w:r w:rsidRPr="007C0170">
        <w:rPr>
          <w:rFonts w:asciiTheme="majorHAnsi" w:hAnsiTheme="majorHAnsi" w:cstheme="majorHAnsi"/>
          <w:lang w:val="en-US"/>
        </w:rPr>
        <w:t>5.1 User Service</w:t>
      </w:r>
      <w:bookmarkEnd w:id="26"/>
    </w:p>
    <w:p w14:paraId="6C4A0450" w14:textId="77777777" w:rsidR="00B27DF8" w:rsidRPr="00B27DF8" w:rsidRDefault="00B27DF8" w:rsidP="007C0170">
      <w:pPr>
        <w:pStyle w:val="ListParagraphLevel2"/>
        <w:numPr>
          <w:ilvl w:val="0"/>
          <w:numId w:val="5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/register, /login, /profile endpoints.</w:t>
      </w:r>
    </w:p>
    <w:p w14:paraId="6E946CFE" w14:textId="77777777" w:rsidR="00B27DF8" w:rsidRPr="007C0170" w:rsidRDefault="00B27DF8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27" w:name="_Toc206537877"/>
      <w:r w:rsidRPr="007C0170">
        <w:rPr>
          <w:rFonts w:asciiTheme="majorHAnsi" w:hAnsiTheme="majorHAnsi" w:cstheme="majorHAnsi"/>
          <w:lang w:val="en-US"/>
        </w:rPr>
        <w:t>5.2 Transaction Service</w:t>
      </w:r>
      <w:bookmarkEnd w:id="27"/>
    </w:p>
    <w:p w14:paraId="4F2636E5" w14:textId="77777777" w:rsidR="00B27DF8" w:rsidRPr="00B27DF8" w:rsidRDefault="00B27DF8" w:rsidP="007C0170">
      <w:pPr>
        <w:pStyle w:val="ListParagraphLevel2"/>
        <w:numPr>
          <w:ilvl w:val="0"/>
          <w:numId w:val="5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CRUD for transactions.</w:t>
      </w:r>
    </w:p>
    <w:p w14:paraId="0814DB51" w14:textId="77777777" w:rsidR="00B27DF8" w:rsidRPr="00B27DF8" w:rsidRDefault="00B27DF8" w:rsidP="007C0170">
      <w:pPr>
        <w:pStyle w:val="ListParagraphLevel2"/>
        <w:numPr>
          <w:ilvl w:val="0"/>
          <w:numId w:val="5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Linked to saving_goals.</w:t>
      </w:r>
    </w:p>
    <w:p w14:paraId="232E6A06" w14:textId="77777777" w:rsidR="00B27DF8" w:rsidRPr="007C0170" w:rsidRDefault="00B27DF8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28" w:name="_Toc206537878"/>
      <w:r w:rsidRPr="007C0170">
        <w:rPr>
          <w:rFonts w:asciiTheme="majorHAnsi" w:hAnsiTheme="majorHAnsi" w:cstheme="majorHAnsi"/>
          <w:lang w:val="en-US"/>
        </w:rPr>
        <w:t>5.3 Logging Service</w:t>
      </w:r>
      <w:bookmarkEnd w:id="28"/>
    </w:p>
    <w:p w14:paraId="46A6397A" w14:textId="77777777" w:rsidR="00B27DF8" w:rsidRPr="00B27DF8" w:rsidRDefault="00B27DF8" w:rsidP="007C0170">
      <w:pPr>
        <w:pStyle w:val="ListParagraphLevel2"/>
        <w:numPr>
          <w:ilvl w:val="0"/>
          <w:numId w:val="5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Insert + fetch logs (error_logs, performance_logs, session_logs, user_activity_logs).</w:t>
      </w:r>
    </w:p>
    <w:p w14:paraId="71F7DA3B" w14:textId="77777777" w:rsidR="00B27DF8" w:rsidRPr="007C0170" w:rsidRDefault="00B27DF8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29" w:name="_Toc206537879"/>
      <w:r w:rsidRPr="007C0170">
        <w:rPr>
          <w:rFonts w:asciiTheme="majorHAnsi" w:hAnsiTheme="majorHAnsi" w:cstheme="majorHAnsi"/>
          <w:lang w:val="en-US"/>
        </w:rPr>
        <w:t>5.4 Notification Service</w:t>
      </w:r>
      <w:bookmarkEnd w:id="29"/>
    </w:p>
    <w:p w14:paraId="4C7BEC43" w14:textId="77777777" w:rsidR="00B27DF8" w:rsidRPr="00B27DF8" w:rsidRDefault="00B27DF8" w:rsidP="007C0170">
      <w:pPr>
        <w:pStyle w:val="ListParagraphLevel2"/>
        <w:numPr>
          <w:ilvl w:val="0"/>
          <w:numId w:val="5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Future-ready; currently frontend uses EmailJS.</w:t>
      </w:r>
    </w:p>
    <w:p w14:paraId="4923B6A8" w14:textId="77777777" w:rsidR="00B27DF8" w:rsidRPr="006E76B3" w:rsidRDefault="00B27DF8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30" w:name="_Toc206537880"/>
      <w:r w:rsidRPr="006E76B3">
        <w:rPr>
          <w:rFonts w:asciiTheme="majorHAnsi" w:hAnsiTheme="majorHAnsi" w:cstheme="majorHAnsi"/>
          <w:lang w:val="en-US"/>
        </w:rPr>
        <w:lastRenderedPageBreak/>
        <w:t>5.5 Analytics Service</w:t>
      </w:r>
      <w:bookmarkEnd w:id="30"/>
    </w:p>
    <w:p w14:paraId="32E55E31" w14:textId="4A3B70DE" w:rsidR="00B27DF8" w:rsidRPr="00B27DF8" w:rsidRDefault="00B27DF8" w:rsidP="007C0170">
      <w:pPr>
        <w:pStyle w:val="ListParagraphLevel2"/>
        <w:numPr>
          <w:ilvl w:val="0"/>
          <w:numId w:val="5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Provides aggregate queries (e.g., total monthly expenses).</w:t>
      </w:r>
    </w:p>
    <w:p w14:paraId="36527DCE" w14:textId="77777777" w:rsidR="00E23F75" w:rsidRPr="006E76B3" w:rsidRDefault="00E23F75" w:rsidP="00E23F75">
      <w:pPr>
        <w:pStyle w:val="Heading1"/>
        <w:rPr>
          <w:rFonts w:asciiTheme="majorHAnsi" w:hAnsiTheme="majorHAnsi" w:cstheme="majorHAnsi"/>
          <w:lang w:val="en-US"/>
        </w:rPr>
      </w:pPr>
      <w:bookmarkStart w:id="31" w:name="_Toc206537881"/>
      <w:r w:rsidRPr="006E76B3">
        <w:rPr>
          <w:rFonts w:asciiTheme="majorHAnsi" w:hAnsiTheme="majorHAnsi" w:cstheme="majorHAnsi"/>
          <w:lang w:val="en-US"/>
        </w:rPr>
        <w:t>6. Database Design</w:t>
      </w:r>
      <w:bookmarkEnd w:id="31"/>
    </w:p>
    <w:p w14:paraId="15B116E3" w14:textId="77777777" w:rsidR="00E23F75" w:rsidRPr="006E76B3" w:rsidRDefault="00E23F75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32" w:name="_Toc206537882"/>
      <w:r w:rsidRPr="006E76B3">
        <w:rPr>
          <w:rFonts w:asciiTheme="majorHAnsi" w:hAnsiTheme="majorHAnsi" w:cstheme="majorHAnsi"/>
          <w:lang w:val="en-US"/>
        </w:rPr>
        <w:t>6.1 Entity-Relationship Design (ERD)</w:t>
      </w:r>
      <w:bookmarkEnd w:id="32"/>
    </w:p>
    <w:p w14:paraId="45C7CE24" w14:textId="77777777" w:rsidR="00E23F75" w:rsidRPr="00E23F75" w:rsidRDefault="00E23F75" w:rsidP="00E23F75">
      <w:pPr>
        <w:pStyle w:val="Heading4"/>
        <w:rPr>
          <w:i w:val="0"/>
          <w:iCs w:val="0"/>
          <w:lang w:val="en-US"/>
        </w:rPr>
      </w:pPr>
      <w:r w:rsidRPr="00E23F75">
        <w:rPr>
          <w:i w:val="0"/>
          <w:iCs w:val="0"/>
          <w:lang w:val="en-US"/>
        </w:rPr>
        <w:t>Users</w:t>
      </w:r>
    </w:p>
    <w:p w14:paraId="1D3C2674" w14:textId="77777777" w:rsidR="00E23F75" w:rsidRPr="00E23F75" w:rsidRDefault="00E23F75" w:rsidP="007C0170">
      <w:pPr>
        <w:pStyle w:val="ListParagraph"/>
        <w:numPr>
          <w:ilvl w:val="0"/>
          <w:numId w:val="14"/>
        </w:numPr>
        <w:rPr>
          <w:lang w:val="en-US"/>
        </w:rPr>
      </w:pPr>
      <w:r w:rsidRPr="00E23F75">
        <w:rPr>
          <w:lang w:val="en-US"/>
        </w:rPr>
        <w:t>id (PK)</w:t>
      </w:r>
    </w:p>
    <w:p w14:paraId="279BEEC8" w14:textId="77777777" w:rsidR="00E23F75" w:rsidRPr="00E23F75" w:rsidRDefault="00E23F75" w:rsidP="007C0170">
      <w:pPr>
        <w:pStyle w:val="ListParagraph"/>
        <w:numPr>
          <w:ilvl w:val="0"/>
          <w:numId w:val="14"/>
        </w:numPr>
        <w:rPr>
          <w:lang w:val="en-US"/>
        </w:rPr>
      </w:pPr>
      <w:r w:rsidRPr="00E23F75">
        <w:rPr>
          <w:lang w:val="en-US"/>
        </w:rPr>
        <w:t>username</w:t>
      </w:r>
    </w:p>
    <w:p w14:paraId="242442CE" w14:textId="77777777" w:rsidR="00E23F75" w:rsidRPr="00E23F75" w:rsidRDefault="00E23F75" w:rsidP="007C0170">
      <w:pPr>
        <w:pStyle w:val="ListParagraph"/>
        <w:numPr>
          <w:ilvl w:val="0"/>
          <w:numId w:val="14"/>
        </w:numPr>
        <w:rPr>
          <w:lang w:val="en-US"/>
        </w:rPr>
      </w:pPr>
      <w:r w:rsidRPr="00E23F75">
        <w:rPr>
          <w:lang w:val="en-US"/>
        </w:rPr>
        <w:t>email (unique)</w:t>
      </w:r>
    </w:p>
    <w:p w14:paraId="1E238BA4" w14:textId="77777777" w:rsidR="00E23F75" w:rsidRPr="00E23F75" w:rsidRDefault="00E23F75" w:rsidP="007C0170">
      <w:pPr>
        <w:pStyle w:val="ListParagraph"/>
        <w:numPr>
          <w:ilvl w:val="0"/>
          <w:numId w:val="14"/>
        </w:numPr>
        <w:rPr>
          <w:lang w:val="en-US"/>
        </w:rPr>
      </w:pPr>
      <w:r w:rsidRPr="00E23F75">
        <w:rPr>
          <w:lang w:val="en-US"/>
        </w:rPr>
        <w:t>password_hash</w:t>
      </w:r>
    </w:p>
    <w:p w14:paraId="54B0CBE6" w14:textId="77777777" w:rsidR="00E23F75" w:rsidRPr="00E23F75" w:rsidRDefault="00E23F75" w:rsidP="007C0170">
      <w:pPr>
        <w:pStyle w:val="ListParagraph"/>
        <w:numPr>
          <w:ilvl w:val="0"/>
          <w:numId w:val="14"/>
        </w:numPr>
        <w:rPr>
          <w:lang w:val="en-US"/>
        </w:rPr>
      </w:pPr>
      <w:r w:rsidRPr="00E23F75">
        <w:rPr>
          <w:lang w:val="en-US"/>
        </w:rPr>
        <w:t>created_at</w:t>
      </w:r>
    </w:p>
    <w:p w14:paraId="1D8B0EAC" w14:textId="77777777" w:rsidR="00E23F75" w:rsidRPr="00E23F75" w:rsidRDefault="00E23F75" w:rsidP="007C0170">
      <w:pPr>
        <w:pStyle w:val="ListParagraph"/>
        <w:numPr>
          <w:ilvl w:val="0"/>
          <w:numId w:val="14"/>
        </w:numPr>
        <w:rPr>
          <w:lang w:val="en-US"/>
        </w:rPr>
      </w:pPr>
      <w:r w:rsidRPr="00E23F75">
        <w:rPr>
          <w:lang w:val="en-US"/>
        </w:rPr>
        <w:t>updated_at</w:t>
      </w:r>
    </w:p>
    <w:p w14:paraId="7ABEA756" w14:textId="77777777" w:rsidR="00E23F75" w:rsidRPr="00E23F75" w:rsidRDefault="00E23F75" w:rsidP="00E23F75">
      <w:pPr>
        <w:pStyle w:val="Heading5"/>
        <w:rPr>
          <w:lang w:val="en-US"/>
        </w:rPr>
      </w:pPr>
      <w:r w:rsidRPr="00E23F75">
        <w:rPr>
          <w:lang w:val="en-US"/>
        </w:rPr>
        <w:t>Transactions</w:t>
      </w:r>
    </w:p>
    <w:p w14:paraId="7F2679B0" w14:textId="77777777" w:rsidR="00E23F75" w:rsidRPr="00E23F75" w:rsidRDefault="00E23F75" w:rsidP="007C0170">
      <w:pPr>
        <w:pStyle w:val="ListParagraph"/>
        <w:numPr>
          <w:ilvl w:val="0"/>
          <w:numId w:val="13"/>
        </w:numPr>
        <w:rPr>
          <w:lang w:val="en-US"/>
        </w:rPr>
      </w:pPr>
      <w:r w:rsidRPr="00E23F75">
        <w:rPr>
          <w:lang w:val="en-US"/>
        </w:rPr>
        <w:t>id (PK)</w:t>
      </w:r>
    </w:p>
    <w:p w14:paraId="02174110" w14:textId="77777777" w:rsidR="00E23F75" w:rsidRPr="00E23F75" w:rsidRDefault="00E23F75" w:rsidP="007C0170">
      <w:pPr>
        <w:pStyle w:val="ListParagraph"/>
        <w:numPr>
          <w:ilvl w:val="0"/>
          <w:numId w:val="13"/>
        </w:numPr>
        <w:rPr>
          <w:lang w:val="en-US"/>
        </w:rPr>
      </w:pPr>
      <w:r w:rsidRPr="00E23F75">
        <w:rPr>
          <w:lang w:val="en-US"/>
        </w:rPr>
        <w:t>user_id (FK → Users.id)</w:t>
      </w:r>
    </w:p>
    <w:p w14:paraId="5127BA7C" w14:textId="77777777" w:rsidR="00E23F75" w:rsidRPr="00E23F75" w:rsidRDefault="00E23F75" w:rsidP="007C0170">
      <w:pPr>
        <w:pStyle w:val="ListParagraph"/>
        <w:numPr>
          <w:ilvl w:val="0"/>
          <w:numId w:val="13"/>
        </w:numPr>
        <w:rPr>
          <w:lang w:val="en-US"/>
        </w:rPr>
      </w:pPr>
      <w:r w:rsidRPr="00E23F75">
        <w:rPr>
          <w:lang w:val="en-US"/>
        </w:rPr>
        <w:t>amount</w:t>
      </w:r>
    </w:p>
    <w:p w14:paraId="7C29FF50" w14:textId="77777777" w:rsidR="00E23F75" w:rsidRPr="00E23F75" w:rsidRDefault="00E23F75" w:rsidP="007C0170">
      <w:pPr>
        <w:pStyle w:val="ListParagraph"/>
        <w:numPr>
          <w:ilvl w:val="0"/>
          <w:numId w:val="13"/>
        </w:numPr>
        <w:rPr>
          <w:lang w:val="en-US"/>
        </w:rPr>
      </w:pPr>
      <w:r w:rsidRPr="00E23F75">
        <w:rPr>
          <w:lang w:val="en-US"/>
        </w:rPr>
        <w:t>type (income/expense)</w:t>
      </w:r>
    </w:p>
    <w:p w14:paraId="72348FDA" w14:textId="77777777" w:rsidR="00E23F75" w:rsidRPr="00E23F75" w:rsidRDefault="00E23F75" w:rsidP="007C0170">
      <w:pPr>
        <w:pStyle w:val="ListParagraph"/>
        <w:numPr>
          <w:ilvl w:val="0"/>
          <w:numId w:val="13"/>
        </w:numPr>
        <w:rPr>
          <w:lang w:val="en-US"/>
        </w:rPr>
      </w:pPr>
      <w:r w:rsidRPr="00E23F75">
        <w:rPr>
          <w:lang w:val="en-US"/>
        </w:rPr>
        <w:t>category</w:t>
      </w:r>
    </w:p>
    <w:p w14:paraId="657F9EB2" w14:textId="77777777" w:rsidR="00E23F75" w:rsidRPr="00E23F75" w:rsidRDefault="00E23F75" w:rsidP="007C0170">
      <w:pPr>
        <w:pStyle w:val="ListParagraph"/>
        <w:numPr>
          <w:ilvl w:val="0"/>
          <w:numId w:val="13"/>
        </w:numPr>
        <w:rPr>
          <w:lang w:val="en-US"/>
        </w:rPr>
      </w:pPr>
      <w:r w:rsidRPr="00E23F75">
        <w:rPr>
          <w:lang w:val="en-US"/>
        </w:rPr>
        <w:t>description</w:t>
      </w:r>
    </w:p>
    <w:p w14:paraId="6BF80048" w14:textId="77777777" w:rsidR="00E23F75" w:rsidRPr="00E23F75" w:rsidRDefault="00E23F75" w:rsidP="007C0170">
      <w:pPr>
        <w:pStyle w:val="ListParagraph"/>
        <w:numPr>
          <w:ilvl w:val="0"/>
          <w:numId w:val="13"/>
        </w:numPr>
        <w:rPr>
          <w:lang w:val="en-US"/>
        </w:rPr>
      </w:pPr>
      <w:r w:rsidRPr="00E23F75">
        <w:rPr>
          <w:lang w:val="en-US"/>
        </w:rPr>
        <w:t>is_recurring (boolean)</w:t>
      </w:r>
    </w:p>
    <w:p w14:paraId="242FC065" w14:textId="77777777" w:rsidR="00E23F75" w:rsidRPr="00E23F75" w:rsidRDefault="00E23F75" w:rsidP="007C0170">
      <w:pPr>
        <w:pStyle w:val="ListParagraph"/>
        <w:numPr>
          <w:ilvl w:val="0"/>
          <w:numId w:val="13"/>
        </w:numPr>
        <w:rPr>
          <w:lang w:val="en-US"/>
        </w:rPr>
      </w:pPr>
      <w:r w:rsidRPr="00E23F75">
        <w:rPr>
          <w:lang w:val="en-US"/>
        </w:rPr>
        <w:t>goal_id (FK → SavingGoals.id, nullable)</w:t>
      </w:r>
    </w:p>
    <w:p w14:paraId="56F4AE71" w14:textId="77777777" w:rsidR="00E23F75" w:rsidRPr="00E23F75" w:rsidRDefault="00E23F75" w:rsidP="007C0170">
      <w:pPr>
        <w:pStyle w:val="ListParagraph"/>
        <w:numPr>
          <w:ilvl w:val="0"/>
          <w:numId w:val="13"/>
        </w:numPr>
        <w:rPr>
          <w:lang w:val="en-US"/>
        </w:rPr>
      </w:pPr>
      <w:r w:rsidRPr="00E23F75">
        <w:rPr>
          <w:lang w:val="en-US"/>
        </w:rPr>
        <w:t>created_at</w:t>
      </w:r>
    </w:p>
    <w:p w14:paraId="03D51765" w14:textId="77777777" w:rsidR="00E23F75" w:rsidRPr="00E23F75" w:rsidRDefault="00E23F75" w:rsidP="00E23F75">
      <w:pPr>
        <w:pStyle w:val="Heading5"/>
        <w:rPr>
          <w:lang w:val="en-US"/>
        </w:rPr>
      </w:pPr>
      <w:r w:rsidRPr="00E23F75">
        <w:rPr>
          <w:lang w:val="en-US"/>
        </w:rPr>
        <w:t>SavingGoals</w:t>
      </w:r>
    </w:p>
    <w:p w14:paraId="20EF3836" w14:textId="77777777" w:rsidR="00E23F75" w:rsidRPr="00E23F75" w:rsidRDefault="00E23F75" w:rsidP="007C0170">
      <w:pPr>
        <w:pStyle w:val="ListParagraph"/>
        <w:numPr>
          <w:ilvl w:val="0"/>
          <w:numId w:val="12"/>
        </w:numPr>
        <w:rPr>
          <w:lang w:val="en-US"/>
        </w:rPr>
      </w:pPr>
      <w:r w:rsidRPr="00E23F75">
        <w:rPr>
          <w:lang w:val="en-US"/>
        </w:rPr>
        <w:t>id (PK)</w:t>
      </w:r>
    </w:p>
    <w:p w14:paraId="144C4424" w14:textId="77777777" w:rsidR="00E23F75" w:rsidRPr="00E23F75" w:rsidRDefault="00E23F75" w:rsidP="007C0170">
      <w:pPr>
        <w:pStyle w:val="ListParagraph"/>
        <w:numPr>
          <w:ilvl w:val="0"/>
          <w:numId w:val="12"/>
        </w:numPr>
        <w:rPr>
          <w:lang w:val="en-US"/>
        </w:rPr>
      </w:pPr>
      <w:r w:rsidRPr="00E23F75">
        <w:rPr>
          <w:lang w:val="en-US"/>
        </w:rPr>
        <w:t>user_id (FK → Users.id)</w:t>
      </w:r>
    </w:p>
    <w:p w14:paraId="4CDEC85C" w14:textId="77777777" w:rsidR="00E23F75" w:rsidRPr="00E23F75" w:rsidRDefault="00E23F75" w:rsidP="007C0170">
      <w:pPr>
        <w:pStyle w:val="ListParagraph"/>
        <w:numPr>
          <w:ilvl w:val="0"/>
          <w:numId w:val="12"/>
        </w:numPr>
        <w:rPr>
          <w:lang w:val="en-US"/>
        </w:rPr>
      </w:pPr>
      <w:r w:rsidRPr="00E23F75">
        <w:rPr>
          <w:lang w:val="en-US"/>
        </w:rPr>
        <w:t>goal_name</w:t>
      </w:r>
    </w:p>
    <w:p w14:paraId="19B93C81" w14:textId="77777777" w:rsidR="00E23F75" w:rsidRPr="00E23F75" w:rsidRDefault="00E23F75" w:rsidP="007C0170">
      <w:pPr>
        <w:pStyle w:val="ListParagraph"/>
        <w:numPr>
          <w:ilvl w:val="0"/>
          <w:numId w:val="12"/>
        </w:numPr>
        <w:rPr>
          <w:lang w:val="en-US"/>
        </w:rPr>
      </w:pPr>
      <w:r w:rsidRPr="00E23F75">
        <w:rPr>
          <w:lang w:val="en-US"/>
        </w:rPr>
        <w:t>target_amount</w:t>
      </w:r>
    </w:p>
    <w:p w14:paraId="7252D47C" w14:textId="77777777" w:rsidR="00E23F75" w:rsidRPr="00E23F75" w:rsidRDefault="00E23F75" w:rsidP="007C0170">
      <w:pPr>
        <w:pStyle w:val="ListParagraph"/>
        <w:numPr>
          <w:ilvl w:val="0"/>
          <w:numId w:val="12"/>
        </w:numPr>
        <w:rPr>
          <w:lang w:val="en-US"/>
        </w:rPr>
      </w:pPr>
      <w:r w:rsidRPr="00E23F75">
        <w:rPr>
          <w:lang w:val="en-US"/>
        </w:rPr>
        <w:t>current_amount</w:t>
      </w:r>
    </w:p>
    <w:p w14:paraId="6EAE9F04" w14:textId="77777777" w:rsidR="00E23F75" w:rsidRPr="00E23F75" w:rsidRDefault="00E23F75" w:rsidP="007C0170">
      <w:pPr>
        <w:pStyle w:val="ListParagraph"/>
        <w:numPr>
          <w:ilvl w:val="0"/>
          <w:numId w:val="12"/>
        </w:numPr>
        <w:rPr>
          <w:lang w:val="en-US"/>
        </w:rPr>
      </w:pPr>
      <w:r w:rsidRPr="00E23F75">
        <w:rPr>
          <w:lang w:val="en-US"/>
        </w:rPr>
        <w:t>deadline</w:t>
      </w:r>
    </w:p>
    <w:p w14:paraId="3C1753F7" w14:textId="77777777" w:rsidR="00E23F75" w:rsidRPr="00E23F75" w:rsidRDefault="00E23F75" w:rsidP="007C0170">
      <w:pPr>
        <w:pStyle w:val="ListParagraph"/>
        <w:numPr>
          <w:ilvl w:val="0"/>
          <w:numId w:val="12"/>
        </w:numPr>
        <w:rPr>
          <w:lang w:val="en-US"/>
        </w:rPr>
      </w:pPr>
      <w:r w:rsidRPr="00E23F75">
        <w:rPr>
          <w:lang w:val="en-US"/>
        </w:rPr>
        <w:t>status (in-progress/completed)</w:t>
      </w:r>
    </w:p>
    <w:p w14:paraId="65FCF9C7" w14:textId="77777777" w:rsidR="00E23F75" w:rsidRPr="00E23F75" w:rsidRDefault="00E23F75" w:rsidP="007C0170">
      <w:pPr>
        <w:pStyle w:val="ListParagraph"/>
        <w:numPr>
          <w:ilvl w:val="0"/>
          <w:numId w:val="12"/>
        </w:numPr>
        <w:rPr>
          <w:lang w:val="en-US"/>
        </w:rPr>
      </w:pPr>
      <w:r w:rsidRPr="00E23F75">
        <w:rPr>
          <w:lang w:val="en-US"/>
        </w:rPr>
        <w:t>created_at</w:t>
      </w:r>
    </w:p>
    <w:p w14:paraId="35073956" w14:textId="77777777" w:rsidR="00E23F75" w:rsidRPr="00E23F75" w:rsidRDefault="00E23F75" w:rsidP="00E23F75">
      <w:pPr>
        <w:pStyle w:val="Heading5"/>
        <w:rPr>
          <w:lang w:val="en-US"/>
        </w:rPr>
      </w:pPr>
      <w:r w:rsidRPr="00E23F75">
        <w:rPr>
          <w:lang w:val="en-US"/>
        </w:rPr>
        <w:t>ErrorLogs</w:t>
      </w:r>
    </w:p>
    <w:p w14:paraId="712F5D40" w14:textId="77777777" w:rsidR="00E23F75" w:rsidRPr="00E23F75" w:rsidRDefault="00E23F75" w:rsidP="007C0170">
      <w:pPr>
        <w:pStyle w:val="ListParagraph"/>
        <w:numPr>
          <w:ilvl w:val="0"/>
          <w:numId w:val="11"/>
        </w:numPr>
        <w:rPr>
          <w:lang w:val="en-US"/>
        </w:rPr>
      </w:pPr>
      <w:r w:rsidRPr="00E23F75">
        <w:rPr>
          <w:lang w:val="en-US"/>
        </w:rPr>
        <w:t>id (PK)</w:t>
      </w:r>
    </w:p>
    <w:p w14:paraId="41194541" w14:textId="77777777" w:rsidR="00E23F75" w:rsidRPr="00E23F75" w:rsidRDefault="00E23F75" w:rsidP="007C0170">
      <w:pPr>
        <w:pStyle w:val="ListParagraph"/>
        <w:numPr>
          <w:ilvl w:val="0"/>
          <w:numId w:val="11"/>
        </w:numPr>
        <w:rPr>
          <w:lang w:val="en-US"/>
        </w:rPr>
      </w:pPr>
      <w:r w:rsidRPr="00E23F75">
        <w:rPr>
          <w:lang w:val="en-US"/>
        </w:rPr>
        <w:t>user_id (FK → Users.id, nullable for system errors)</w:t>
      </w:r>
    </w:p>
    <w:p w14:paraId="0182A2C3" w14:textId="77777777" w:rsidR="00E23F75" w:rsidRPr="00E23F75" w:rsidRDefault="00E23F75" w:rsidP="007C0170">
      <w:pPr>
        <w:pStyle w:val="ListParagraph"/>
        <w:numPr>
          <w:ilvl w:val="0"/>
          <w:numId w:val="11"/>
        </w:numPr>
        <w:rPr>
          <w:lang w:val="en-US"/>
        </w:rPr>
      </w:pPr>
      <w:r w:rsidRPr="00E23F75">
        <w:rPr>
          <w:lang w:val="en-US"/>
        </w:rPr>
        <w:t>error_message</w:t>
      </w:r>
    </w:p>
    <w:p w14:paraId="0BAAC5A5" w14:textId="77777777" w:rsidR="00E23F75" w:rsidRPr="00E23F75" w:rsidRDefault="00E23F75" w:rsidP="007C0170">
      <w:pPr>
        <w:pStyle w:val="ListParagraph"/>
        <w:numPr>
          <w:ilvl w:val="0"/>
          <w:numId w:val="11"/>
        </w:numPr>
        <w:rPr>
          <w:lang w:val="en-US"/>
        </w:rPr>
      </w:pPr>
      <w:r w:rsidRPr="00E23F75">
        <w:rPr>
          <w:lang w:val="en-US"/>
        </w:rPr>
        <w:t>stack_trace</w:t>
      </w:r>
    </w:p>
    <w:p w14:paraId="316D0444" w14:textId="77777777" w:rsidR="00E23F75" w:rsidRPr="00E23F75" w:rsidRDefault="00E23F75" w:rsidP="007C0170">
      <w:pPr>
        <w:pStyle w:val="ListParagraph"/>
        <w:numPr>
          <w:ilvl w:val="0"/>
          <w:numId w:val="11"/>
        </w:numPr>
        <w:rPr>
          <w:lang w:val="en-US"/>
        </w:rPr>
      </w:pPr>
      <w:r w:rsidRPr="00E23F75">
        <w:rPr>
          <w:lang w:val="en-US"/>
        </w:rPr>
        <w:lastRenderedPageBreak/>
        <w:t>endpoint</w:t>
      </w:r>
    </w:p>
    <w:p w14:paraId="3E4961F5" w14:textId="77777777" w:rsidR="00E23F75" w:rsidRPr="00E23F75" w:rsidRDefault="00E23F75" w:rsidP="007C0170">
      <w:pPr>
        <w:pStyle w:val="ListParagraph"/>
        <w:numPr>
          <w:ilvl w:val="0"/>
          <w:numId w:val="11"/>
        </w:numPr>
        <w:rPr>
          <w:lang w:val="en-US"/>
        </w:rPr>
      </w:pPr>
      <w:r w:rsidRPr="00E23F75">
        <w:rPr>
          <w:lang w:val="en-US"/>
        </w:rPr>
        <w:t>created_at</w:t>
      </w:r>
    </w:p>
    <w:p w14:paraId="203FCD82" w14:textId="77777777" w:rsidR="00E23F75" w:rsidRPr="00E23F75" w:rsidRDefault="00E23F75" w:rsidP="00E23F75">
      <w:pPr>
        <w:pStyle w:val="Heading5"/>
        <w:rPr>
          <w:lang w:val="en-US"/>
        </w:rPr>
      </w:pPr>
      <w:r w:rsidRPr="00E23F75">
        <w:rPr>
          <w:lang w:val="en-US"/>
        </w:rPr>
        <w:t>SessionLogs</w:t>
      </w:r>
    </w:p>
    <w:p w14:paraId="4ABBB9C2" w14:textId="77777777" w:rsidR="00E23F75" w:rsidRPr="00E23F75" w:rsidRDefault="00E23F75" w:rsidP="007C0170">
      <w:pPr>
        <w:pStyle w:val="ListParagraph"/>
        <w:numPr>
          <w:ilvl w:val="0"/>
          <w:numId w:val="10"/>
        </w:numPr>
        <w:rPr>
          <w:lang w:val="en-US"/>
        </w:rPr>
      </w:pPr>
      <w:r w:rsidRPr="00E23F75">
        <w:rPr>
          <w:lang w:val="en-US"/>
        </w:rPr>
        <w:t>id (PK)</w:t>
      </w:r>
    </w:p>
    <w:p w14:paraId="1ED236E6" w14:textId="77777777" w:rsidR="00E23F75" w:rsidRPr="00E23F75" w:rsidRDefault="00E23F75" w:rsidP="007C0170">
      <w:pPr>
        <w:pStyle w:val="ListParagraph"/>
        <w:numPr>
          <w:ilvl w:val="0"/>
          <w:numId w:val="10"/>
        </w:numPr>
        <w:rPr>
          <w:lang w:val="en-US"/>
        </w:rPr>
      </w:pPr>
      <w:r w:rsidRPr="00E23F75">
        <w:rPr>
          <w:lang w:val="en-US"/>
        </w:rPr>
        <w:t>user_id (FK → Users.id)</w:t>
      </w:r>
    </w:p>
    <w:p w14:paraId="0190CCDB" w14:textId="77777777" w:rsidR="00E23F75" w:rsidRPr="00E23F75" w:rsidRDefault="00E23F75" w:rsidP="007C0170">
      <w:pPr>
        <w:pStyle w:val="ListParagraph"/>
        <w:numPr>
          <w:ilvl w:val="0"/>
          <w:numId w:val="10"/>
        </w:numPr>
        <w:rPr>
          <w:lang w:val="en-US"/>
        </w:rPr>
      </w:pPr>
      <w:r w:rsidRPr="00E23F75">
        <w:rPr>
          <w:lang w:val="en-US"/>
        </w:rPr>
        <w:t>session_id</w:t>
      </w:r>
    </w:p>
    <w:p w14:paraId="2B0FA2FC" w14:textId="77777777" w:rsidR="00E23F75" w:rsidRPr="00E23F75" w:rsidRDefault="00E23F75" w:rsidP="007C0170">
      <w:pPr>
        <w:pStyle w:val="ListParagraph"/>
        <w:numPr>
          <w:ilvl w:val="0"/>
          <w:numId w:val="10"/>
        </w:numPr>
        <w:rPr>
          <w:lang w:val="en-US"/>
        </w:rPr>
      </w:pPr>
      <w:r w:rsidRPr="00E23F75">
        <w:rPr>
          <w:lang w:val="en-US"/>
        </w:rPr>
        <w:t>login_time</w:t>
      </w:r>
    </w:p>
    <w:p w14:paraId="11EC6495" w14:textId="77777777" w:rsidR="00E23F75" w:rsidRPr="00E23F75" w:rsidRDefault="00E23F75" w:rsidP="007C0170">
      <w:pPr>
        <w:pStyle w:val="ListParagraph"/>
        <w:numPr>
          <w:ilvl w:val="0"/>
          <w:numId w:val="10"/>
        </w:numPr>
        <w:rPr>
          <w:lang w:val="en-US"/>
        </w:rPr>
      </w:pPr>
      <w:r w:rsidRPr="00E23F75">
        <w:rPr>
          <w:lang w:val="en-US"/>
        </w:rPr>
        <w:t>logout_time</w:t>
      </w:r>
    </w:p>
    <w:p w14:paraId="34DB6E9A" w14:textId="77777777" w:rsidR="00E23F75" w:rsidRPr="00E23F75" w:rsidRDefault="00E23F75" w:rsidP="007C0170">
      <w:pPr>
        <w:pStyle w:val="ListParagraph"/>
        <w:numPr>
          <w:ilvl w:val="0"/>
          <w:numId w:val="10"/>
        </w:numPr>
        <w:rPr>
          <w:lang w:val="en-US"/>
        </w:rPr>
      </w:pPr>
      <w:r w:rsidRPr="00E23F75">
        <w:rPr>
          <w:lang w:val="en-US"/>
        </w:rPr>
        <w:t>status (active/expired)</w:t>
      </w:r>
    </w:p>
    <w:p w14:paraId="612ECA32" w14:textId="77777777" w:rsidR="00E23F75" w:rsidRPr="00E23F75" w:rsidRDefault="00E23F75" w:rsidP="00E23F75">
      <w:pPr>
        <w:pStyle w:val="Heading5"/>
        <w:rPr>
          <w:lang w:val="en-US"/>
        </w:rPr>
      </w:pPr>
      <w:r w:rsidRPr="00E23F75">
        <w:rPr>
          <w:lang w:val="en-US"/>
        </w:rPr>
        <w:t>PerformanceLogs</w:t>
      </w:r>
    </w:p>
    <w:p w14:paraId="5B0FC3DB" w14:textId="77777777" w:rsidR="00E23F75" w:rsidRPr="00E23F75" w:rsidRDefault="00E23F75" w:rsidP="007C0170">
      <w:pPr>
        <w:pStyle w:val="ListParagraph"/>
        <w:numPr>
          <w:ilvl w:val="0"/>
          <w:numId w:val="9"/>
        </w:numPr>
        <w:rPr>
          <w:lang w:val="en-US"/>
        </w:rPr>
      </w:pPr>
      <w:r w:rsidRPr="00E23F75">
        <w:rPr>
          <w:lang w:val="en-US"/>
        </w:rPr>
        <w:t>id (PK)</w:t>
      </w:r>
    </w:p>
    <w:p w14:paraId="06D98912" w14:textId="77777777" w:rsidR="00E23F75" w:rsidRPr="00E23F75" w:rsidRDefault="00E23F75" w:rsidP="007C0170">
      <w:pPr>
        <w:pStyle w:val="ListParagraph"/>
        <w:numPr>
          <w:ilvl w:val="0"/>
          <w:numId w:val="9"/>
        </w:numPr>
        <w:rPr>
          <w:lang w:val="en-US"/>
        </w:rPr>
      </w:pPr>
      <w:r w:rsidRPr="00E23F75">
        <w:rPr>
          <w:lang w:val="en-US"/>
        </w:rPr>
        <w:t>user_id (FK → Users.id, nullable)</w:t>
      </w:r>
    </w:p>
    <w:p w14:paraId="626C2937" w14:textId="77777777" w:rsidR="00E23F75" w:rsidRPr="00E23F75" w:rsidRDefault="00E23F75" w:rsidP="007C0170">
      <w:pPr>
        <w:pStyle w:val="ListParagraph"/>
        <w:numPr>
          <w:ilvl w:val="0"/>
          <w:numId w:val="9"/>
        </w:numPr>
        <w:rPr>
          <w:lang w:val="en-US"/>
        </w:rPr>
      </w:pPr>
      <w:r w:rsidRPr="00E23F75">
        <w:rPr>
          <w:lang w:val="en-US"/>
        </w:rPr>
        <w:t>endpoint</w:t>
      </w:r>
    </w:p>
    <w:p w14:paraId="6A760D3A" w14:textId="77777777" w:rsidR="00E23F75" w:rsidRPr="00E23F75" w:rsidRDefault="00E23F75" w:rsidP="007C0170">
      <w:pPr>
        <w:pStyle w:val="ListParagraph"/>
        <w:numPr>
          <w:ilvl w:val="0"/>
          <w:numId w:val="9"/>
        </w:numPr>
        <w:rPr>
          <w:lang w:val="en-US"/>
        </w:rPr>
      </w:pPr>
      <w:r w:rsidRPr="00E23F75">
        <w:rPr>
          <w:lang w:val="en-US"/>
        </w:rPr>
        <w:t>execution_time_ms</w:t>
      </w:r>
    </w:p>
    <w:p w14:paraId="4DE659A3" w14:textId="77777777" w:rsidR="00E23F75" w:rsidRPr="00E23F75" w:rsidRDefault="00E23F75" w:rsidP="007C0170">
      <w:pPr>
        <w:pStyle w:val="ListParagraph"/>
        <w:numPr>
          <w:ilvl w:val="0"/>
          <w:numId w:val="9"/>
        </w:numPr>
        <w:rPr>
          <w:lang w:val="en-US"/>
        </w:rPr>
      </w:pPr>
      <w:r w:rsidRPr="00E23F75">
        <w:rPr>
          <w:lang w:val="en-US"/>
        </w:rPr>
        <w:t>query_time_ms</w:t>
      </w:r>
    </w:p>
    <w:p w14:paraId="1909ADD1" w14:textId="77777777" w:rsidR="00E23F75" w:rsidRPr="00E23F75" w:rsidRDefault="00E23F75" w:rsidP="007C0170">
      <w:pPr>
        <w:pStyle w:val="ListParagraph"/>
        <w:numPr>
          <w:ilvl w:val="0"/>
          <w:numId w:val="9"/>
        </w:numPr>
        <w:rPr>
          <w:lang w:val="en-US"/>
        </w:rPr>
      </w:pPr>
      <w:r w:rsidRPr="00E23F75">
        <w:rPr>
          <w:lang w:val="en-US"/>
        </w:rPr>
        <w:t>timestamp</w:t>
      </w:r>
    </w:p>
    <w:p w14:paraId="235DD81C" w14:textId="77777777" w:rsidR="00E23F75" w:rsidRPr="00E23F75" w:rsidRDefault="00E23F75" w:rsidP="00E23F75">
      <w:pPr>
        <w:pStyle w:val="Heading5"/>
        <w:rPr>
          <w:lang w:val="en-US"/>
        </w:rPr>
      </w:pPr>
      <w:r w:rsidRPr="00E23F75">
        <w:rPr>
          <w:lang w:val="en-US"/>
        </w:rPr>
        <w:t>UserActivityLogs</w:t>
      </w:r>
    </w:p>
    <w:p w14:paraId="623871F4" w14:textId="77777777" w:rsidR="00E23F75" w:rsidRPr="00E23F75" w:rsidRDefault="00E23F75" w:rsidP="007C0170">
      <w:pPr>
        <w:pStyle w:val="ListParagraph"/>
        <w:numPr>
          <w:ilvl w:val="0"/>
          <w:numId w:val="8"/>
        </w:numPr>
        <w:rPr>
          <w:lang w:val="en-US"/>
        </w:rPr>
      </w:pPr>
      <w:r w:rsidRPr="00E23F75">
        <w:rPr>
          <w:lang w:val="en-US"/>
        </w:rPr>
        <w:t>id (PK)</w:t>
      </w:r>
    </w:p>
    <w:p w14:paraId="2A7877EE" w14:textId="77777777" w:rsidR="00E23F75" w:rsidRPr="00E23F75" w:rsidRDefault="00E23F75" w:rsidP="007C0170">
      <w:pPr>
        <w:pStyle w:val="ListParagraph"/>
        <w:numPr>
          <w:ilvl w:val="0"/>
          <w:numId w:val="8"/>
        </w:numPr>
        <w:rPr>
          <w:lang w:val="en-US"/>
        </w:rPr>
      </w:pPr>
      <w:r w:rsidRPr="00E23F75">
        <w:rPr>
          <w:lang w:val="en-US"/>
        </w:rPr>
        <w:t>user_id (FK → Users.id)</w:t>
      </w:r>
    </w:p>
    <w:p w14:paraId="6A9DBA94" w14:textId="77777777" w:rsidR="00E23F75" w:rsidRPr="00E23F75" w:rsidRDefault="00E23F75" w:rsidP="007C0170">
      <w:pPr>
        <w:pStyle w:val="ListParagraph"/>
        <w:numPr>
          <w:ilvl w:val="0"/>
          <w:numId w:val="8"/>
        </w:numPr>
        <w:rPr>
          <w:lang w:val="en-US"/>
        </w:rPr>
      </w:pPr>
      <w:r w:rsidRPr="00E23F75">
        <w:rPr>
          <w:lang w:val="en-US"/>
        </w:rPr>
        <w:t>activity_type (login, add transaction, edit goal, download CSV, etc.)</w:t>
      </w:r>
    </w:p>
    <w:p w14:paraId="400BA6CB" w14:textId="77777777" w:rsidR="00E23F75" w:rsidRPr="00E23F75" w:rsidRDefault="00E23F75" w:rsidP="007C0170">
      <w:pPr>
        <w:pStyle w:val="ListParagraph"/>
        <w:numPr>
          <w:ilvl w:val="0"/>
          <w:numId w:val="8"/>
        </w:numPr>
        <w:rPr>
          <w:lang w:val="en-US"/>
        </w:rPr>
      </w:pPr>
      <w:r w:rsidRPr="00E23F75">
        <w:rPr>
          <w:lang w:val="en-US"/>
        </w:rPr>
        <w:t>activity_details (JSON or text)</w:t>
      </w:r>
    </w:p>
    <w:p w14:paraId="1A0A8A39" w14:textId="77777777" w:rsidR="00E23F75" w:rsidRPr="00E23F75" w:rsidRDefault="00E23F75" w:rsidP="007C0170">
      <w:pPr>
        <w:pStyle w:val="ListParagraph"/>
        <w:numPr>
          <w:ilvl w:val="0"/>
          <w:numId w:val="8"/>
        </w:numPr>
        <w:rPr>
          <w:lang w:val="en-US"/>
        </w:rPr>
      </w:pPr>
      <w:r w:rsidRPr="00E23F75">
        <w:rPr>
          <w:lang w:val="en-US"/>
        </w:rPr>
        <w:t>timestamp</w:t>
      </w:r>
    </w:p>
    <w:p w14:paraId="21656355" w14:textId="77777777" w:rsidR="00E23F75" w:rsidRPr="00E23F75" w:rsidRDefault="000F6740" w:rsidP="00E23F75">
      <w:pPr>
        <w:rPr>
          <w:lang w:val="en-US"/>
        </w:rPr>
      </w:pPr>
      <w:r>
        <w:rPr>
          <w:lang w:val="en-US"/>
        </w:rPr>
        <w:pict w14:anchorId="23B1CF1D">
          <v:rect id="_x0000_i1025" style="width:0;height:1.5pt" o:hralign="center" o:hrstd="t" o:hr="t" fillcolor="#a0a0a0" stroked="f"/>
        </w:pict>
      </w:r>
    </w:p>
    <w:p w14:paraId="49A07750" w14:textId="77777777" w:rsidR="00E23F75" w:rsidRPr="006E76B3" w:rsidRDefault="00E23F75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33" w:name="_Toc206537883"/>
      <w:r w:rsidRPr="006E76B3">
        <w:rPr>
          <w:rFonts w:asciiTheme="majorHAnsi" w:hAnsiTheme="majorHAnsi" w:cstheme="majorHAnsi"/>
          <w:lang w:val="en-US"/>
        </w:rPr>
        <w:t>6.2 Relationships Between Tables</w:t>
      </w:r>
      <w:bookmarkEnd w:id="33"/>
    </w:p>
    <w:p w14:paraId="2C0E2430" w14:textId="77777777" w:rsidR="00E23F75" w:rsidRPr="00237F0D" w:rsidRDefault="00E23F75" w:rsidP="007C0170">
      <w:pPr>
        <w:pStyle w:val="ListParagraph"/>
        <w:numPr>
          <w:ilvl w:val="0"/>
          <w:numId w:val="16"/>
        </w:numPr>
        <w:rPr>
          <w:lang w:val="en-US"/>
        </w:rPr>
      </w:pPr>
      <w:r w:rsidRPr="00237F0D">
        <w:rPr>
          <w:lang w:val="en-US"/>
        </w:rPr>
        <w:t>One User → Many Transactions</w:t>
      </w:r>
    </w:p>
    <w:p w14:paraId="358EFD09" w14:textId="77777777" w:rsidR="00E23F75" w:rsidRPr="00237F0D" w:rsidRDefault="00E23F75" w:rsidP="007C0170">
      <w:pPr>
        <w:pStyle w:val="ListParagraph"/>
        <w:numPr>
          <w:ilvl w:val="0"/>
          <w:numId w:val="16"/>
        </w:numPr>
        <w:rPr>
          <w:lang w:val="en-US"/>
        </w:rPr>
      </w:pPr>
      <w:r w:rsidRPr="00237F0D">
        <w:rPr>
          <w:lang w:val="en-US"/>
        </w:rPr>
        <w:t>One User → Many SavingGoals</w:t>
      </w:r>
    </w:p>
    <w:p w14:paraId="498E1391" w14:textId="77777777" w:rsidR="00E23F75" w:rsidRPr="00237F0D" w:rsidRDefault="00E23F75" w:rsidP="007C0170">
      <w:pPr>
        <w:pStyle w:val="ListParagraph"/>
        <w:numPr>
          <w:ilvl w:val="0"/>
          <w:numId w:val="16"/>
        </w:numPr>
        <w:rPr>
          <w:lang w:val="en-US"/>
        </w:rPr>
      </w:pPr>
      <w:r w:rsidRPr="00237F0D">
        <w:rPr>
          <w:lang w:val="en-US"/>
        </w:rPr>
        <w:t>One User → Many ErrorLogs</w:t>
      </w:r>
    </w:p>
    <w:p w14:paraId="6A917E96" w14:textId="77777777" w:rsidR="00E23F75" w:rsidRPr="00237F0D" w:rsidRDefault="00E23F75" w:rsidP="007C0170">
      <w:pPr>
        <w:pStyle w:val="ListParagraph"/>
        <w:numPr>
          <w:ilvl w:val="0"/>
          <w:numId w:val="16"/>
        </w:numPr>
        <w:rPr>
          <w:lang w:val="en-US"/>
        </w:rPr>
      </w:pPr>
      <w:r w:rsidRPr="00237F0D">
        <w:rPr>
          <w:lang w:val="en-US"/>
        </w:rPr>
        <w:t>One User → Many SessionLogs</w:t>
      </w:r>
    </w:p>
    <w:p w14:paraId="6AB22352" w14:textId="77777777" w:rsidR="00E23F75" w:rsidRPr="00237F0D" w:rsidRDefault="00E23F75" w:rsidP="007C0170">
      <w:pPr>
        <w:pStyle w:val="ListParagraph"/>
        <w:numPr>
          <w:ilvl w:val="0"/>
          <w:numId w:val="16"/>
        </w:numPr>
        <w:rPr>
          <w:lang w:val="en-US"/>
        </w:rPr>
      </w:pPr>
      <w:r w:rsidRPr="00237F0D">
        <w:rPr>
          <w:lang w:val="en-US"/>
        </w:rPr>
        <w:t>One User → Many PerformanceLogs</w:t>
      </w:r>
    </w:p>
    <w:p w14:paraId="4F01F108" w14:textId="77777777" w:rsidR="00E23F75" w:rsidRPr="00237F0D" w:rsidRDefault="00E23F75" w:rsidP="007C0170">
      <w:pPr>
        <w:pStyle w:val="ListParagraph"/>
        <w:numPr>
          <w:ilvl w:val="0"/>
          <w:numId w:val="16"/>
        </w:numPr>
        <w:rPr>
          <w:lang w:val="en-US"/>
        </w:rPr>
      </w:pPr>
      <w:r w:rsidRPr="00237F0D">
        <w:rPr>
          <w:lang w:val="en-US"/>
        </w:rPr>
        <w:t>One User → Many UserActivityLogs</w:t>
      </w:r>
    </w:p>
    <w:p w14:paraId="4C0EBF98" w14:textId="3041BBED" w:rsidR="00E23F75" w:rsidRPr="006E76B3" w:rsidRDefault="00E23F75" w:rsidP="007C0170">
      <w:pPr>
        <w:pStyle w:val="ListParagraph"/>
        <w:numPr>
          <w:ilvl w:val="0"/>
          <w:numId w:val="16"/>
        </w:numPr>
        <w:rPr>
          <w:lang w:val="en-US"/>
        </w:rPr>
      </w:pPr>
      <w:r w:rsidRPr="00237F0D">
        <w:rPr>
          <w:lang w:val="en-US"/>
        </w:rPr>
        <w:t>One SavingGoal → Many Transactions (via goal_id)</w:t>
      </w:r>
    </w:p>
    <w:p w14:paraId="6CD8F55F" w14:textId="77777777" w:rsidR="00E23F75" w:rsidRPr="006E76B3" w:rsidRDefault="00E23F75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34" w:name="_Toc206537884"/>
      <w:r w:rsidRPr="006E76B3">
        <w:rPr>
          <w:rFonts w:asciiTheme="majorHAnsi" w:hAnsiTheme="majorHAnsi" w:cstheme="majorHAnsi"/>
          <w:lang w:val="en-US"/>
        </w:rPr>
        <w:t>6.3 Indexing &amp; Optimization</w:t>
      </w:r>
      <w:bookmarkEnd w:id="34"/>
    </w:p>
    <w:p w14:paraId="5A4A1E78" w14:textId="77777777" w:rsidR="00E23F75" w:rsidRPr="00237F0D" w:rsidRDefault="00E23F75" w:rsidP="007C0170">
      <w:pPr>
        <w:pStyle w:val="ListParagraph"/>
        <w:numPr>
          <w:ilvl w:val="0"/>
          <w:numId w:val="15"/>
        </w:numPr>
        <w:rPr>
          <w:lang w:val="en-US"/>
        </w:rPr>
      </w:pPr>
      <w:r w:rsidRPr="00237F0D">
        <w:rPr>
          <w:lang w:val="en-US"/>
        </w:rPr>
        <w:t>Index on user_id for all tables → fast user-specific queries</w:t>
      </w:r>
    </w:p>
    <w:p w14:paraId="687FBD3B" w14:textId="77777777" w:rsidR="00E23F75" w:rsidRPr="00237F0D" w:rsidRDefault="00E23F75" w:rsidP="007C0170">
      <w:pPr>
        <w:pStyle w:val="ListParagraph"/>
        <w:numPr>
          <w:ilvl w:val="0"/>
          <w:numId w:val="15"/>
        </w:numPr>
        <w:rPr>
          <w:lang w:val="en-US"/>
        </w:rPr>
      </w:pPr>
      <w:r w:rsidRPr="00237F0D">
        <w:rPr>
          <w:lang w:val="en-US"/>
        </w:rPr>
        <w:t>Index on created_at for Transactions &amp; Logs → efficient sorting &amp; filtering</w:t>
      </w:r>
    </w:p>
    <w:p w14:paraId="078B5FE5" w14:textId="77777777" w:rsidR="00E23F75" w:rsidRPr="00237F0D" w:rsidRDefault="00E23F75" w:rsidP="007C0170">
      <w:pPr>
        <w:pStyle w:val="ListParagraph"/>
        <w:numPr>
          <w:ilvl w:val="0"/>
          <w:numId w:val="15"/>
        </w:numPr>
        <w:rPr>
          <w:lang w:val="en-US"/>
        </w:rPr>
      </w:pPr>
      <w:r w:rsidRPr="00237F0D">
        <w:rPr>
          <w:lang w:val="en-US"/>
        </w:rPr>
        <w:t>Composite index (user_id, category) on Transactions → faster category filtering</w:t>
      </w:r>
    </w:p>
    <w:p w14:paraId="17A9CED3" w14:textId="76DFFE7E" w:rsidR="00B27DF8" w:rsidRPr="00237F0D" w:rsidRDefault="00E23F75" w:rsidP="007C0170">
      <w:pPr>
        <w:pStyle w:val="ListParagraph"/>
        <w:numPr>
          <w:ilvl w:val="0"/>
          <w:numId w:val="15"/>
        </w:numPr>
        <w:rPr>
          <w:lang w:val="en-US"/>
        </w:rPr>
      </w:pPr>
      <w:r w:rsidRPr="00237F0D">
        <w:rPr>
          <w:lang w:val="en-US"/>
        </w:rPr>
        <w:lastRenderedPageBreak/>
        <w:t>Proper normalization, but allow JSON fields in logs for flexibility</w:t>
      </w:r>
    </w:p>
    <w:p w14:paraId="68702E45" w14:textId="77777777" w:rsidR="00B27DF8" w:rsidRPr="006E76B3" w:rsidRDefault="00B27DF8" w:rsidP="00E23F75">
      <w:pPr>
        <w:pStyle w:val="Heading1"/>
        <w:rPr>
          <w:rFonts w:asciiTheme="majorHAnsi" w:hAnsiTheme="majorHAnsi" w:cstheme="majorHAnsi"/>
          <w:lang w:val="en-US"/>
        </w:rPr>
      </w:pPr>
      <w:bookmarkStart w:id="35" w:name="_Toc206537885"/>
      <w:r w:rsidRPr="006E76B3">
        <w:rPr>
          <w:rFonts w:asciiTheme="majorHAnsi" w:hAnsiTheme="majorHAnsi" w:cstheme="majorHAnsi"/>
          <w:lang w:val="en-US"/>
        </w:rPr>
        <w:t>7. Frontend Architecture</w:t>
      </w:r>
      <w:bookmarkEnd w:id="35"/>
    </w:p>
    <w:p w14:paraId="32AC010E" w14:textId="77777777" w:rsidR="00B27DF8" w:rsidRPr="006E76B3" w:rsidRDefault="00B27DF8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36" w:name="_Toc206537886"/>
      <w:r w:rsidRPr="006E76B3">
        <w:rPr>
          <w:rFonts w:asciiTheme="majorHAnsi" w:hAnsiTheme="majorHAnsi" w:cstheme="majorHAnsi"/>
          <w:lang w:val="en-US"/>
        </w:rPr>
        <w:t>7.1 Project Structure</w:t>
      </w:r>
      <w:bookmarkEnd w:id="36"/>
    </w:p>
    <w:p w14:paraId="0BB156D2" w14:textId="77777777" w:rsidR="00B27DF8" w:rsidRPr="00B27DF8" w:rsidRDefault="00B27DF8" w:rsidP="007C0170">
      <w:pPr>
        <w:pStyle w:val="ListParagraphLevel2"/>
        <w:numPr>
          <w:ilvl w:val="0"/>
          <w:numId w:val="5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src/pages: e.g., LoginPage, DashboardPage.</w:t>
      </w:r>
    </w:p>
    <w:p w14:paraId="2D5C7CDF" w14:textId="77777777" w:rsidR="00B27DF8" w:rsidRPr="00B27DF8" w:rsidRDefault="00B27DF8" w:rsidP="007C0170">
      <w:pPr>
        <w:pStyle w:val="ListParagraphLevel2"/>
        <w:numPr>
          <w:ilvl w:val="0"/>
          <w:numId w:val="5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src/components: reusable UI.</w:t>
      </w:r>
    </w:p>
    <w:p w14:paraId="502F54E5" w14:textId="77777777" w:rsidR="00B27DF8" w:rsidRPr="00B27DF8" w:rsidRDefault="00B27DF8" w:rsidP="007C0170">
      <w:pPr>
        <w:pStyle w:val="ListParagraphLevel2"/>
        <w:numPr>
          <w:ilvl w:val="0"/>
          <w:numId w:val="5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src/hooks: e.g., useAuth, useFetch.</w:t>
      </w:r>
    </w:p>
    <w:p w14:paraId="42D8C5E2" w14:textId="77777777" w:rsidR="00B27DF8" w:rsidRPr="00B27DF8" w:rsidRDefault="00B27DF8" w:rsidP="007C0170">
      <w:pPr>
        <w:pStyle w:val="ListParagraphLevel2"/>
        <w:numPr>
          <w:ilvl w:val="0"/>
          <w:numId w:val="5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src/store: Redux slices.</w:t>
      </w:r>
    </w:p>
    <w:p w14:paraId="112C5023" w14:textId="77777777" w:rsidR="00B27DF8" w:rsidRPr="000926DD" w:rsidRDefault="00B27DF8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37" w:name="_Toc206537887"/>
      <w:r w:rsidRPr="000926DD">
        <w:rPr>
          <w:rFonts w:asciiTheme="majorHAnsi" w:hAnsiTheme="majorHAnsi" w:cstheme="majorHAnsi"/>
          <w:lang w:val="en-US"/>
        </w:rPr>
        <w:t>7.2 Redux Store</w:t>
      </w:r>
      <w:bookmarkEnd w:id="37"/>
    </w:p>
    <w:p w14:paraId="6C0B0ACE" w14:textId="77777777" w:rsidR="00B27DF8" w:rsidRPr="00B27DF8" w:rsidRDefault="00B27DF8" w:rsidP="007C0170">
      <w:pPr>
        <w:pStyle w:val="ListParagraphLevel2"/>
        <w:numPr>
          <w:ilvl w:val="0"/>
          <w:numId w:val="5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authSlice, transactionSlice, logSlice.</w:t>
      </w:r>
    </w:p>
    <w:p w14:paraId="7EAA7499" w14:textId="77777777" w:rsidR="00B27DF8" w:rsidRPr="000926DD" w:rsidRDefault="00B27DF8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38" w:name="_Toc206537888"/>
      <w:r w:rsidRPr="000926DD">
        <w:rPr>
          <w:rFonts w:asciiTheme="majorHAnsi" w:hAnsiTheme="majorHAnsi" w:cstheme="majorHAnsi"/>
          <w:lang w:val="en-US"/>
        </w:rPr>
        <w:t>7.3 Controlled Components</w:t>
      </w:r>
      <w:bookmarkEnd w:id="38"/>
    </w:p>
    <w:p w14:paraId="6C4803D8" w14:textId="77777777" w:rsidR="00B27DF8" w:rsidRPr="00B27DF8" w:rsidRDefault="00B27DF8" w:rsidP="007C0170">
      <w:pPr>
        <w:pStyle w:val="ListParagraphLevel2"/>
        <w:numPr>
          <w:ilvl w:val="0"/>
          <w:numId w:val="58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All forms use useState/Redux form state.</w:t>
      </w:r>
    </w:p>
    <w:p w14:paraId="21C875D3" w14:textId="77777777" w:rsidR="00B27DF8" w:rsidRPr="000926DD" w:rsidRDefault="00B27DF8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39" w:name="_Toc206537889"/>
      <w:r w:rsidRPr="000926DD">
        <w:rPr>
          <w:rFonts w:asciiTheme="majorHAnsi" w:hAnsiTheme="majorHAnsi" w:cstheme="majorHAnsi"/>
          <w:lang w:val="en-US"/>
        </w:rPr>
        <w:t>7.4 API Integration</w:t>
      </w:r>
      <w:bookmarkEnd w:id="39"/>
    </w:p>
    <w:p w14:paraId="225CD8FA" w14:textId="77777777" w:rsidR="00B27DF8" w:rsidRPr="00B27DF8" w:rsidRDefault="00B27DF8" w:rsidP="007C0170">
      <w:pPr>
        <w:pStyle w:val="ListParagraphLevel2"/>
        <w:numPr>
          <w:ilvl w:val="0"/>
          <w:numId w:val="59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api.js: Axios instance with interceptors.</w:t>
      </w:r>
    </w:p>
    <w:p w14:paraId="5EFCA092" w14:textId="77777777" w:rsidR="00B27DF8" w:rsidRPr="000926DD" w:rsidRDefault="00B27DF8" w:rsidP="00E23F75">
      <w:pPr>
        <w:pStyle w:val="Heading2"/>
        <w:rPr>
          <w:rFonts w:asciiTheme="majorHAnsi" w:hAnsiTheme="majorHAnsi" w:cstheme="majorHAnsi"/>
          <w:lang w:val="en-US"/>
        </w:rPr>
      </w:pPr>
      <w:bookmarkStart w:id="40" w:name="_Toc206537890"/>
      <w:r w:rsidRPr="000926DD">
        <w:rPr>
          <w:rFonts w:asciiTheme="majorHAnsi" w:hAnsiTheme="majorHAnsi" w:cstheme="majorHAnsi"/>
          <w:lang w:val="en-US"/>
        </w:rPr>
        <w:t>7.5 Error Handling</w:t>
      </w:r>
      <w:bookmarkEnd w:id="40"/>
    </w:p>
    <w:p w14:paraId="1CA8F242" w14:textId="77777777" w:rsidR="00B27DF8" w:rsidRPr="00B27DF8" w:rsidRDefault="00B27DF8" w:rsidP="007C0170">
      <w:pPr>
        <w:pStyle w:val="ListParagraphLevel2"/>
        <w:numPr>
          <w:ilvl w:val="0"/>
          <w:numId w:val="60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React error boundaries.</w:t>
      </w:r>
    </w:p>
    <w:p w14:paraId="18629310" w14:textId="77777777" w:rsidR="00B27DF8" w:rsidRPr="00B27DF8" w:rsidRDefault="00B27DF8" w:rsidP="00E23F75">
      <w:pPr>
        <w:pStyle w:val="Heading2"/>
        <w:rPr>
          <w:lang w:val="en-US"/>
        </w:rPr>
      </w:pPr>
      <w:bookmarkStart w:id="41" w:name="_Toc206537891"/>
      <w:r w:rsidRPr="00B27DF8">
        <w:rPr>
          <w:lang w:val="en-US"/>
        </w:rPr>
        <w:t>7.6 Recharts</w:t>
      </w:r>
      <w:bookmarkEnd w:id="41"/>
    </w:p>
    <w:p w14:paraId="18B0926C" w14:textId="77777777" w:rsidR="00B27DF8" w:rsidRPr="00B27DF8" w:rsidRDefault="00B27DF8" w:rsidP="007C0170">
      <w:pPr>
        <w:pStyle w:val="ListParagraphLevel2"/>
        <w:numPr>
          <w:ilvl w:val="0"/>
          <w:numId w:val="6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PieChart (expenses by category).</w:t>
      </w:r>
    </w:p>
    <w:p w14:paraId="6EE60283" w14:textId="762828F4" w:rsidR="00B27DF8" w:rsidRDefault="00B27DF8" w:rsidP="007C0170">
      <w:pPr>
        <w:pStyle w:val="ListParagraphLevel2"/>
        <w:numPr>
          <w:ilvl w:val="0"/>
          <w:numId w:val="61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LineChart (spending over time).</w:t>
      </w:r>
    </w:p>
    <w:p w14:paraId="16765812" w14:textId="17D0766E" w:rsidR="000926DD" w:rsidRPr="00B27DF8" w:rsidRDefault="000926DD" w:rsidP="007C0170">
      <w:pPr>
        <w:pStyle w:val="ListParagraphLevel2"/>
        <w:numPr>
          <w:ilvl w:val="0"/>
          <w:numId w:val="6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BarChart</w:t>
      </w:r>
    </w:p>
    <w:p w14:paraId="08FB5E1E" w14:textId="77777777" w:rsidR="00B27DF8" w:rsidRPr="000926DD" w:rsidRDefault="00B27DF8" w:rsidP="00E23F75">
      <w:pPr>
        <w:pStyle w:val="Heading1"/>
        <w:rPr>
          <w:rFonts w:asciiTheme="majorHAnsi" w:hAnsiTheme="majorHAnsi" w:cstheme="majorHAnsi"/>
          <w:lang w:val="en-US"/>
        </w:rPr>
      </w:pPr>
      <w:bookmarkStart w:id="42" w:name="_Toc206537892"/>
      <w:r w:rsidRPr="000926DD">
        <w:rPr>
          <w:rFonts w:asciiTheme="majorHAnsi" w:hAnsiTheme="majorHAnsi" w:cstheme="majorHAnsi"/>
          <w:lang w:val="en-US"/>
        </w:rPr>
        <w:t>8. Logging &amp; Monitoring</w:t>
      </w:r>
      <w:bookmarkEnd w:id="42"/>
    </w:p>
    <w:p w14:paraId="2E56688F" w14:textId="77777777" w:rsidR="00B27DF8" w:rsidRPr="00B27DF8" w:rsidRDefault="00B27DF8" w:rsidP="007C0170">
      <w:pPr>
        <w:pStyle w:val="ListParagraphLevel2"/>
        <w:numPr>
          <w:ilvl w:val="0"/>
          <w:numId w:val="6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Session Logs:</w:t>
      </w:r>
      <w:r w:rsidRPr="00B27DF8">
        <w:rPr>
          <w:rFonts w:asciiTheme="minorHAnsi" w:hAnsiTheme="minorHAnsi" w:cstheme="minorHAnsi"/>
          <w:lang w:val="en-US"/>
        </w:rPr>
        <w:t xml:space="preserve"> Created at login, updated at logout.</w:t>
      </w:r>
    </w:p>
    <w:p w14:paraId="43F6109D" w14:textId="77777777" w:rsidR="00B27DF8" w:rsidRPr="00B27DF8" w:rsidRDefault="00B27DF8" w:rsidP="007C0170">
      <w:pPr>
        <w:pStyle w:val="ListParagraphLevel2"/>
        <w:numPr>
          <w:ilvl w:val="0"/>
          <w:numId w:val="6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Error Logs:</w:t>
      </w:r>
      <w:r w:rsidRPr="00B27DF8">
        <w:rPr>
          <w:rFonts w:asciiTheme="minorHAnsi" w:hAnsiTheme="minorHAnsi" w:cstheme="minorHAnsi"/>
          <w:lang w:val="en-US"/>
        </w:rPr>
        <w:t xml:space="preserve"> Captures error + stack trace.</w:t>
      </w:r>
    </w:p>
    <w:p w14:paraId="51E828A2" w14:textId="77777777" w:rsidR="00B27DF8" w:rsidRPr="00B27DF8" w:rsidRDefault="00B27DF8" w:rsidP="007C0170">
      <w:pPr>
        <w:pStyle w:val="ListParagraphLevel2"/>
        <w:numPr>
          <w:ilvl w:val="0"/>
          <w:numId w:val="6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Performance Logs:</w:t>
      </w:r>
      <w:r w:rsidRPr="00B27DF8">
        <w:rPr>
          <w:rFonts w:asciiTheme="minorHAnsi" w:hAnsiTheme="minorHAnsi" w:cstheme="minorHAnsi"/>
          <w:lang w:val="en-US"/>
        </w:rPr>
        <w:t xml:space="preserve"> Response times recorded per endpoint.</w:t>
      </w:r>
    </w:p>
    <w:p w14:paraId="526BA146" w14:textId="77777777" w:rsidR="00B27DF8" w:rsidRPr="00B27DF8" w:rsidRDefault="00B27DF8" w:rsidP="007C0170">
      <w:pPr>
        <w:pStyle w:val="ListParagraphLevel2"/>
        <w:numPr>
          <w:ilvl w:val="0"/>
          <w:numId w:val="6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Activity Logs:</w:t>
      </w:r>
      <w:r w:rsidRPr="00B27DF8">
        <w:rPr>
          <w:rFonts w:asciiTheme="minorHAnsi" w:hAnsiTheme="minorHAnsi" w:cstheme="minorHAnsi"/>
          <w:lang w:val="en-US"/>
        </w:rPr>
        <w:t xml:space="preserve"> Track CRUD + auth events.</w:t>
      </w:r>
    </w:p>
    <w:p w14:paraId="0616CCC8" w14:textId="77777777" w:rsidR="00B27DF8" w:rsidRPr="00B27DF8" w:rsidRDefault="00B27DF8" w:rsidP="007C0170">
      <w:pPr>
        <w:pStyle w:val="ListParagraphLevel2"/>
        <w:numPr>
          <w:ilvl w:val="0"/>
          <w:numId w:val="62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b/>
          <w:bCs/>
          <w:lang w:val="en-US"/>
        </w:rPr>
        <w:t>Admin Access:</w:t>
      </w:r>
      <w:r w:rsidRPr="00B27DF8">
        <w:rPr>
          <w:rFonts w:asciiTheme="minorHAnsi" w:hAnsiTheme="minorHAnsi" w:cstheme="minorHAnsi"/>
          <w:lang w:val="en-US"/>
        </w:rPr>
        <w:t xml:space="preserve"> Logs shown in Admin Dashboard with filters.</w:t>
      </w:r>
    </w:p>
    <w:p w14:paraId="1D71CAFC" w14:textId="77777777" w:rsidR="00B27DF8" w:rsidRPr="000926DD" w:rsidRDefault="00B27DF8" w:rsidP="00E23F75">
      <w:pPr>
        <w:pStyle w:val="Heading1"/>
        <w:rPr>
          <w:rFonts w:asciiTheme="majorHAnsi" w:hAnsiTheme="majorHAnsi" w:cstheme="majorHAnsi"/>
          <w:lang w:val="en-US"/>
        </w:rPr>
      </w:pPr>
      <w:bookmarkStart w:id="43" w:name="_Toc206537893"/>
      <w:r w:rsidRPr="000926DD">
        <w:rPr>
          <w:rFonts w:asciiTheme="majorHAnsi" w:hAnsiTheme="majorHAnsi" w:cstheme="majorHAnsi"/>
          <w:lang w:val="en-US"/>
        </w:rPr>
        <w:t>9. Testing &amp; QA</w:t>
      </w:r>
      <w:bookmarkEnd w:id="43"/>
    </w:p>
    <w:p w14:paraId="3184F4AC" w14:textId="77777777" w:rsidR="00B27DF8" w:rsidRPr="00B27DF8" w:rsidRDefault="00B27DF8" w:rsidP="007C0170">
      <w:pPr>
        <w:pStyle w:val="ListParagraphLevel2"/>
        <w:numPr>
          <w:ilvl w:val="0"/>
          <w:numId w:val="6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Vitest tests in /__tests__/.</w:t>
      </w:r>
    </w:p>
    <w:p w14:paraId="54AB3D21" w14:textId="77777777" w:rsidR="00B27DF8" w:rsidRPr="00B27DF8" w:rsidRDefault="00B27DF8" w:rsidP="007C0170">
      <w:pPr>
        <w:pStyle w:val="ListParagraphLevel2"/>
        <w:numPr>
          <w:ilvl w:val="0"/>
          <w:numId w:val="6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lastRenderedPageBreak/>
        <w:t>MSW mocks for API calls.</w:t>
      </w:r>
    </w:p>
    <w:p w14:paraId="4855023D" w14:textId="77777777" w:rsidR="00B27DF8" w:rsidRPr="00B27DF8" w:rsidRDefault="00B27DF8" w:rsidP="007C0170">
      <w:pPr>
        <w:pStyle w:val="ListParagraphLevel2"/>
        <w:numPr>
          <w:ilvl w:val="0"/>
          <w:numId w:val="6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Coverage via vitest --coverage.</w:t>
      </w:r>
    </w:p>
    <w:p w14:paraId="42B155C1" w14:textId="23294824" w:rsidR="00B27DF8" w:rsidRPr="00B27DF8" w:rsidRDefault="00B27DF8" w:rsidP="007C0170">
      <w:pPr>
        <w:pStyle w:val="ListParagraphLevel2"/>
        <w:numPr>
          <w:ilvl w:val="0"/>
          <w:numId w:val="63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SonarQube integrated.</w:t>
      </w:r>
    </w:p>
    <w:p w14:paraId="2833B80A" w14:textId="77777777" w:rsidR="00B27DF8" w:rsidRPr="000926DD" w:rsidRDefault="00B27DF8" w:rsidP="00E23F75">
      <w:pPr>
        <w:pStyle w:val="Heading1"/>
        <w:rPr>
          <w:rFonts w:asciiTheme="majorHAnsi" w:hAnsiTheme="majorHAnsi" w:cstheme="majorHAnsi"/>
          <w:lang w:val="en-US"/>
        </w:rPr>
      </w:pPr>
      <w:bookmarkStart w:id="44" w:name="_Toc206537894"/>
      <w:r w:rsidRPr="000926DD">
        <w:rPr>
          <w:rFonts w:asciiTheme="majorHAnsi" w:hAnsiTheme="majorHAnsi" w:cstheme="majorHAnsi"/>
          <w:lang w:val="en-US"/>
        </w:rPr>
        <w:t>10. Deployment &amp; Setup</w:t>
      </w:r>
      <w:bookmarkEnd w:id="44"/>
    </w:p>
    <w:p w14:paraId="63282136" w14:textId="77777777" w:rsidR="00B27DF8" w:rsidRPr="00B27DF8" w:rsidRDefault="00B27DF8" w:rsidP="007C0170">
      <w:pPr>
        <w:pStyle w:val="ListParagraphLevel2"/>
        <w:numPr>
          <w:ilvl w:val="0"/>
          <w:numId w:val="6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Clone repo → frontend/ + backend/.</w:t>
      </w:r>
    </w:p>
    <w:p w14:paraId="158EFCB2" w14:textId="4699F587" w:rsidR="00B27DF8" w:rsidRPr="00B27DF8" w:rsidRDefault="00B27DF8" w:rsidP="007C0170">
      <w:pPr>
        <w:pStyle w:val="ListParagraphLevel2"/>
        <w:numPr>
          <w:ilvl w:val="0"/>
          <w:numId w:val="6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Install dep</w:t>
      </w:r>
      <w:r w:rsidR="00D81EB4">
        <w:rPr>
          <w:rFonts w:asciiTheme="minorHAnsi" w:hAnsiTheme="minorHAnsi" w:cstheme="minorHAnsi"/>
          <w:lang w:val="en-US"/>
        </w:rPr>
        <w:t>endencie</w:t>
      </w:r>
      <w:r w:rsidRPr="00B27DF8">
        <w:rPr>
          <w:rFonts w:asciiTheme="minorHAnsi" w:hAnsiTheme="minorHAnsi" w:cstheme="minorHAnsi"/>
          <w:lang w:val="en-US"/>
        </w:rPr>
        <w:t>s: npm install, pip install -r requirements.txt.</w:t>
      </w:r>
    </w:p>
    <w:p w14:paraId="53A7BEF6" w14:textId="77777777" w:rsidR="00B27DF8" w:rsidRPr="00B27DF8" w:rsidRDefault="00B27DF8" w:rsidP="007C0170">
      <w:pPr>
        <w:pStyle w:val="ListParagraphLevel2"/>
        <w:numPr>
          <w:ilvl w:val="0"/>
          <w:numId w:val="6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Start backend: uvicorn app.main:app --reload.</w:t>
      </w:r>
    </w:p>
    <w:p w14:paraId="2875E754" w14:textId="62E8DDDD" w:rsidR="00B27DF8" w:rsidRPr="00B27DF8" w:rsidRDefault="00B27DF8" w:rsidP="007C0170">
      <w:pPr>
        <w:pStyle w:val="ListParagraphLevel2"/>
        <w:numPr>
          <w:ilvl w:val="0"/>
          <w:numId w:val="64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Start frontend: npm run dev.</w:t>
      </w:r>
    </w:p>
    <w:p w14:paraId="4E384B8B" w14:textId="77777777" w:rsidR="00B27DF8" w:rsidRPr="00D81EB4" w:rsidRDefault="00B27DF8" w:rsidP="00E23F75">
      <w:pPr>
        <w:pStyle w:val="Heading1"/>
        <w:rPr>
          <w:rFonts w:asciiTheme="majorHAnsi" w:hAnsiTheme="majorHAnsi" w:cstheme="majorHAnsi"/>
          <w:lang w:val="en-US"/>
        </w:rPr>
      </w:pPr>
      <w:bookmarkStart w:id="45" w:name="_Toc206537895"/>
      <w:r w:rsidRPr="00D81EB4">
        <w:rPr>
          <w:rFonts w:asciiTheme="majorHAnsi" w:hAnsiTheme="majorHAnsi" w:cstheme="majorHAnsi"/>
          <w:lang w:val="en-US"/>
        </w:rPr>
        <w:t>11. Performance Optimization</w:t>
      </w:r>
      <w:bookmarkEnd w:id="45"/>
    </w:p>
    <w:p w14:paraId="60B6FF04" w14:textId="77777777" w:rsidR="00B27DF8" w:rsidRPr="00B27DF8" w:rsidRDefault="00B27DF8" w:rsidP="007C0170">
      <w:pPr>
        <w:pStyle w:val="ListParagraphLevel2"/>
        <w:numPr>
          <w:ilvl w:val="0"/>
          <w:numId w:val="6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Lighthouse audits for FCP, LCP, CLS.</w:t>
      </w:r>
    </w:p>
    <w:p w14:paraId="67622F64" w14:textId="77777777" w:rsidR="00B27DF8" w:rsidRPr="00B27DF8" w:rsidRDefault="00B27DF8" w:rsidP="007C0170">
      <w:pPr>
        <w:pStyle w:val="ListParagraphLevel2"/>
        <w:numPr>
          <w:ilvl w:val="0"/>
          <w:numId w:val="6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Minification + Tree shaking in Vite.</w:t>
      </w:r>
    </w:p>
    <w:p w14:paraId="5366FE22" w14:textId="666E27BC" w:rsidR="00B27DF8" w:rsidRPr="00B27DF8" w:rsidRDefault="00B27DF8" w:rsidP="007C0170">
      <w:pPr>
        <w:pStyle w:val="ListParagraphLevel2"/>
        <w:numPr>
          <w:ilvl w:val="0"/>
          <w:numId w:val="65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Indexed queries in PostgreSQL.</w:t>
      </w:r>
    </w:p>
    <w:p w14:paraId="313036FE" w14:textId="77777777" w:rsidR="00B27DF8" w:rsidRPr="00D81EB4" w:rsidRDefault="00B27DF8" w:rsidP="00E23F75">
      <w:pPr>
        <w:pStyle w:val="Heading1"/>
        <w:rPr>
          <w:rFonts w:asciiTheme="majorHAnsi" w:hAnsiTheme="majorHAnsi" w:cstheme="majorHAnsi"/>
          <w:lang w:val="en-US"/>
        </w:rPr>
      </w:pPr>
      <w:bookmarkStart w:id="46" w:name="_Toc206537896"/>
      <w:r w:rsidRPr="00D81EB4">
        <w:rPr>
          <w:rFonts w:asciiTheme="majorHAnsi" w:hAnsiTheme="majorHAnsi" w:cstheme="majorHAnsi"/>
          <w:lang w:val="en-US"/>
        </w:rPr>
        <w:t>12. Security Considerations</w:t>
      </w:r>
      <w:bookmarkEnd w:id="46"/>
    </w:p>
    <w:p w14:paraId="21BA838B" w14:textId="77777777" w:rsidR="00B27DF8" w:rsidRPr="00B27DF8" w:rsidRDefault="00B27DF8" w:rsidP="007C0170">
      <w:pPr>
        <w:pStyle w:val="ListParagraphLevel2"/>
        <w:numPr>
          <w:ilvl w:val="0"/>
          <w:numId w:val="6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JWT session cookies.</w:t>
      </w:r>
    </w:p>
    <w:p w14:paraId="0B553A19" w14:textId="77777777" w:rsidR="00B27DF8" w:rsidRPr="00B27DF8" w:rsidRDefault="00B27DF8" w:rsidP="007C0170">
      <w:pPr>
        <w:pStyle w:val="ListParagraphLevel2"/>
        <w:numPr>
          <w:ilvl w:val="0"/>
          <w:numId w:val="6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Role-based access.</w:t>
      </w:r>
    </w:p>
    <w:p w14:paraId="5FA29950" w14:textId="77777777" w:rsidR="00B27DF8" w:rsidRPr="00B27DF8" w:rsidRDefault="00B27DF8" w:rsidP="007C0170">
      <w:pPr>
        <w:pStyle w:val="ListParagraphLevel2"/>
        <w:numPr>
          <w:ilvl w:val="0"/>
          <w:numId w:val="6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Pydantic validation.</w:t>
      </w:r>
    </w:p>
    <w:p w14:paraId="6C2DC7DD" w14:textId="23718C55" w:rsidR="00B27DF8" w:rsidRPr="00B27DF8" w:rsidRDefault="00B27DF8" w:rsidP="007C0170">
      <w:pPr>
        <w:pStyle w:val="ListParagraphLevel2"/>
        <w:numPr>
          <w:ilvl w:val="0"/>
          <w:numId w:val="66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Passwords hashed.</w:t>
      </w:r>
    </w:p>
    <w:p w14:paraId="335952B6" w14:textId="77777777" w:rsidR="00B27DF8" w:rsidRPr="00D81EB4" w:rsidRDefault="00B27DF8" w:rsidP="00E23F75">
      <w:pPr>
        <w:pStyle w:val="Heading1"/>
        <w:rPr>
          <w:rFonts w:asciiTheme="majorHAnsi" w:hAnsiTheme="majorHAnsi" w:cstheme="majorHAnsi"/>
          <w:lang w:val="en-US"/>
        </w:rPr>
      </w:pPr>
      <w:bookmarkStart w:id="47" w:name="_Toc206537897"/>
      <w:r w:rsidRPr="00D81EB4">
        <w:rPr>
          <w:rFonts w:asciiTheme="majorHAnsi" w:hAnsiTheme="majorHAnsi" w:cstheme="majorHAnsi"/>
          <w:lang w:val="en-US"/>
        </w:rPr>
        <w:t>13. Documentation &amp; Maintenance</w:t>
      </w:r>
      <w:bookmarkEnd w:id="47"/>
    </w:p>
    <w:p w14:paraId="04C6D97A" w14:textId="77777777" w:rsidR="00B27DF8" w:rsidRPr="00B27DF8" w:rsidRDefault="00B27DF8" w:rsidP="007C0170">
      <w:pPr>
        <w:pStyle w:val="ListParagraphLevel2"/>
        <w:numPr>
          <w:ilvl w:val="0"/>
          <w:numId w:val="6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Auto API docs via Swagger (FastAPI).</w:t>
      </w:r>
    </w:p>
    <w:p w14:paraId="5B91CA20" w14:textId="77777777" w:rsidR="00B27DF8" w:rsidRPr="00B27DF8" w:rsidRDefault="00B27DF8" w:rsidP="007C0170">
      <w:pPr>
        <w:pStyle w:val="ListParagraphLevel2"/>
        <w:numPr>
          <w:ilvl w:val="0"/>
          <w:numId w:val="6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Inline code comments.</w:t>
      </w:r>
    </w:p>
    <w:p w14:paraId="03041F4C" w14:textId="77777777" w:rsidR="00B27DF8" w:rsidRPr="00B27DF8" w:rsidRDefault="00B27DF8" w:rsidP="007C0170">
      <w:pPr>
        <w:pStyle w:val="ListParagraphLevel2"/>
        <w:numPr>
          <w:ilvl w:val="0"/>
          <w:numId w:val="67"/>
        </w:numPr>
        <w:rPr>
          <w:rFonts w:asciiTheme="minorHAnsi" w:hAnsiTheme="minorHAnsi" w:cstheme="minorHAnsi"/>
          <w:lang w:val="en-US"/>
        </w:rPr>
      </w:pPr>
      <w:r w:rsidRPr="00B27DF8">
        <w:rPr>
          <w:rFonts w:asciiTheme="minorHAnsi" w:hAnsiTheme="minorHAnsi" w:cstheme="minorHAnsi"/>
          <w:lang w:val="en-US"/>
        </w:rPr>
        <w:t>README for setup guide.</w:t>
      </w:r>
    </w:p>
    <w:p w14:paraId="106CD7C9" w14:textId="77777777" w:rsidR="000A0A7F" w:rsidRPr="000A0A7F" w:rsidRDefault="000A0A7F" w:rsidP="000A0A7F">
      <w:pPr>
        <w:pStyle w:val="ListParagraphLevel2"/>
        <w:numPr>
          <w:ilvl w:val="0"/>
          <w:numId w:val="0"/>
        </w:numPr>
        <w:rPr>
          <w:rFonts w:asciiTheme="minorHAnsi" w:hAnsiTheme="minorHAnsi" w:cstheme="minorHAnsi"/>
        </w:rPr>
      </w:pPr>
    </w:p>
    <w:sectPr w:rsidR="000A0A7F" w:rsidRPr="000A0A7F" w:rsidSect="00AD4D3E">
      <w:headerReference w:type="default" r:id="rId11"/>
      <w:footerReference w:type="default" r:id="rId12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CEE89" w14:textId="77777777" w:rsidR="0069409F" w:rsidRDefault="0069409F" w:rsidP="00047BC6">
      <w:pPr>
        <w:spacing w:after="0" w:line="240" w:lineRule="auto"/>
      </w:pPr>
      <w:r>
        <w:separator/>
      </w:r>
    </w:p>
  </w:endnote>
  <w:endnote w:type="continuationSeparator" w:id="0">
    <w:p w14:paraId="54316217" w14:textId="77777777" w:rsidR="0069409F" w:rsidRDefault="0069409F" w:rsidP="00047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44FD" w14:textId="77777777" w:rsidR="00596273" w:rsidRPr="00604109" w:rsidRDefault="00596273" w:rsidP="00604109">
    <w:pPr>
      <w:pStyle w:val="Header"/>
      <w:rPr>
        <w:rFonts w:ascii="Calibri" w:hAnsi="Calibri" w:cs="Calibri"/>
        <w:i/>
        <w:iCs/>
        <w:color w:val="800000" w:themeColor="accent1"/>
        <w:sz w:val="20"/>
      </w:rPr>
    </w:pPr>
    <w:r w:rsidRPr="00604109">
      <w:rPr>
        <w:rFonts w:ascii="Calibri" w:hAnsi="Calibri" w:cs="Calibri"/>
        <w:noProof/>
        <w:color w:val="800000" w:themeColor="accent1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A1F685" wp14:editId="4F7B1A3E">
              <wp:simplePos x="0" y="0"/>
              <wp:positionH relativeFrom="column">
                <wp:posOffset>9525</wp:posOffset>
              </wp:positionH>
              <wp:positionV relativeFrom="paragraph">
                <wp:posOffset>132715</wp:posOffset>
              </wp:positionV>
              <wp:extent cx="5733288" cy="0"/>
              <wp:effectExtent l="0" t="0" r="2032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733288" cy="0"/>
                      </a:xfrm>
                      <a:prstGeom prst="line">
                        <a:avLst/>
                      </a:prstGeom>
                      <a:ln w="19050"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009938B" id="Straight Connector 3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10.45pt" to="452.2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" strokecolor="maroon [3204]" strokeweight="1.5pt"/>
          </w:pict>
        </mc:Fallback>
      </mc:AlternateContent>
    </w:r>
    <w:r w:rsidRPr="00604109">
      <w:rPr>
        <w:rFonts w:ascii="Calibri" w:hAnsi="Calibri" w:cs="Calibri"/>
        <w:i/>
        <w:iCs/>
        <w:color w:val="800000" w:themeColor="accent1"/>
        <w:sz w:val="20"/>
      </w:rPr>
      <w:t xml:space="preserve">                                                                                                                             </w:t>
    </w:r>
  </w:p>
  <w:p w14:paraId="1A6A5DFA" w14:textId="77777777" w:rsidR="00596273" w:rsidRPr="00604109" w:rsidRDefault="00EA4E4C" w:rsidP="00604109">
    <w:pPr>
      <w:pStyle w:val="Header"/>
      <w:tabs>
        <w:tab w:val="clear" w:pos="9360"/>
        <w:tab w:val="right" w:pos="9600"/>
      </w:tabs>
      <w:ind w:right="-200"/>
      <w:rPr>
        <w:rFonts w:ascii="Calibri" w:hAnsi="Calibri" w:cs="Calibri"/>
        <w:color w:val="800000" w:themeColor="accent1"/>
      </w:rPr>
    </w:pPr>
    <w:r w:rsidRPr="00EA4E4C">
      <w:rPr>
        <w:rFonts w:ascii="Calibri" w:hAnsi="Calibri" w:cs="Calibri"/>
        <w:noProof/>
        <w:color w:val="800000" w:themeColor="accent1"/>
      </w:rPr>
      <mc:AlternateContent>
        <mc:Choice Requires="wpg">
          <w:drawing>
            <wp:anchor distT="0" distB="0" distL="114300" distR="114300" simplePos="0" relativeHeight="251682304" behindDoc="0" locked="0" layoutInCell="1" allowOverlap="1" wp14:anchorId="40AA92C4" wp14:editId="6ACD45AA">
              <wp:simplePos x="0" y="0"/>
              <wp:positionH relativeFrom="column">
                <wp:posOffset>0</wp:posOffset>
              </wp:positionH>
              <wp:positionV relativeFrom="paragraph">
                <wp:posOffset>8890</wp:posOffset>
              </wp:positionV>
              <wp:extent cx="2273142" cy="238760"/>
              <wp:effectExtent l="0" t="0" r="0" b="8890"/>
              <wp:wrapNone/>
              <wp:docPr id="8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73142" cy="238760"/>
                        <a:chOff x="0" y="0"/>
                        <a:chExt cx="2273772" cy="238760"/>
                      </a:xfrm>
                    </wpg:grpSpPr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4966"/>
                        <a:stretch/>
                      </pic:blipFill>
                      <pic:spPr>
                        <a:xfrm>
                          <a:off x="0" y="14333"/>
                          <a:ext cx="209106" cy="1867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TextBox 11"/>
                      <wps:cNvSpPr txBox="1"/>
                      <wps:spPr>
                        <a:xfrm>
                          <a:off x="189125" y="0"/>
                          <a:ext cx="2084647" cy="238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05537C" w14:textId="77777777" w:rsidR="00EA4E4C" w:rsidRDefault="00EA4E4C" w:rsidP="00EA4E4C">
                            <w:pPr>
                              <w:pStyle w:val="NormalWeb"/>
                              <w:kinsoku w:val="0"/>
                              <w:overflowPunct w:val="0"/>
                              <w:spacing w:before="19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Segoe UI Light" w:hAnsi="Segoe UI Light" w:cs="Segoe UI Light"/>
                                <w:color w:val="800000"/>
                                <w:kern w:val="24"/>
                                <w:sz w:val="16"/>
                                <w:szCs w:val="16"/>
                              </w:rPr>
                              <w:t>© 20</w:t>
                            </w:r>
                            <w:r w:rsidR="00934055">
                              <w:rPr>
                                <w:rFonts w:ascii="Segoe UI Light" w:hAnsi="Segoe UI Light" w:cs="Segoe UI Light"/>
                                <w:color w:val="800000"/>
                                <w:kern w:val="24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ascii="Segoe UI Light" w:hAnsi="Segoe UI Light" w:cs="Segoe UI Light"/>
                                <w:color w:val="800000"/>
                                <w:kern w:val="24"/>
                                <w:sz w:val="16"/>
                                <w:szCs w:val="16"/>
                              </w:rPr>
                              <w:t xml:space="preserve"> Mu Sigma | Reproduction Prohibited 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AA92C4" id="Group 9" o:spid="_x0000_s1027" style="position:absolute;margin-left:0;margin-top:.7pt;width:179pt;height:18.8pt;z-index:251682304" coordsize="22737,2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8" type="#_x0000_t75" style="position:absolute;top:143;width:2091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">
                <v:imagedata r:id="rId2" o:title="" cropbottom="22915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9" type="#_x0000_t202" style="position:absolute;left:1891;width:20846;height:23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" filled="f" stroked="f">
                <v:textbox style="mso-fit-shape-to-text:t">
                  <w:txbxContent>
                    <w:p w14:paraId="2D05537C" w14:textId="77777777" w:rsidR="00EA4E4C" w:rsidRDefault="00EA4E4C" w:rsidP="00EA4E4C">
                      <w:pPr>
                        <w:pStyle w:val="NormalWeb"/>
                        <w:kinsoku w:val="0"/>
                        <w:overflowPunct w:val="0"/>
                        <w:spacing w:before="19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Segoe UI Light" w:hAnsi="Segoe UI Light" w:cs="Segoe UI Light"/>
                          <w:color w:val="800000"/>
                          <w:kern w:val="24"/>
                          <w:sz w:val="16"/>
                          <w:szCs w:val="16"/>
                        </w:rPr>
                        <w:t>© 20</w:t>
                      </w:r>
                      <w:r w:rsidR="00934055">
                        <w:rPr>
                          <w:rFonts w:ascii="Segoe UI Light" w:hAnsi="Segoe UI Light" w:cs="Segoe UI Light"/>
                          <w:color w:val="800000"/>
                          <w:kern w:val="24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ascii="Segoe UI Light" w:hAnsi="Segoe UI Light" w:cs="Segoe UI Light"/>
                          <w:color w:val="800000"/>
                          <w:kern w:val="24"/>
                          <w:sz w:val="16"/>
                          <w:szCs w:val="16"/>
                        </w:rPr>
                        <w:t xml:space="preserve"> Mu Sigma | Reproduction Prohibited </w:t>
                      </w:r>
                    </w:p>
                  </w:txbxContent>
                </v:textbox>
              </v:shape>
            </v:group>
          </w:pict>
        </mc:Fallback>
      </mc:AlternateContent>
    </w:r>
    <w:sdt>
      <w:sdtPr>
        <w:rPr>
          <w:rFonts w:ascii="Calibri" w:hAnsi="Calibri" w:cs="Calibri"/>
          <w:color w:val="800000" w:themeColor="accent1"/>
        </w:rPr>
        <w:id w:val="146314598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96273" w:rsidRPr="00604109">
          <w:rPr>
            <w:rFonts w:ascii="Calibri" w:hAnsi="Calibri" w:cs="Calibri"/>
            <w:color w:val="800000" w:themeColor="accent1"/>
          </w:rPr>
          <w:tab/>
        </w:r>
        <w:r w:rsidR="00596273" w:rsidRPr="00604109">
          <w:rPr>
            <w:rFonts w:ascii="Calibri" w:hAnsi="Calibri" w:cs="Calibri"/>
            <w:color w:val="800000" w:themeColor="accent1"/>
          </w:rPr>
          <w:fldChar w:fldCharType="begin"/>
        </w:r>
        <w:r w:rsidR="00596273" w:rsidRPr="00604109">
          <w:rPr>
            <w:rFonts w:ascii="Calibri" w:hAnsi="Calibri" w:cs="Calibri"/>
            <w:color w:val="800000" w:themeColor="accent1"/>
          </w:rPr>
          <w:instrText xml:space="preserve"> PAGE   \* MERGEFORMAT </w:instrText>
        </w:r>
        <w:r w:rsidR="00596273" w:rsidRPr="00604109">
          <w:rPr>
            <w:rFonts w:ascii="Calibri" w:hAnsi="Calibri" w:cs="Calibri"/>
            <w:color w:val="800000" w:themeColor="accent1"/>
          </w:rPr>
          <w:fldChar w:fldCharType="separate"/>
        </w:r>
        <w:r w:rsidR="00596273">
          <w:rPr>
            <w:rFonts w:ascii="Calibri" w:hAnsi="Calibri" w:cs="Calibri"/>
            <w:noProof/>
            <w:color w:val="800000" w:themeColor="accent1"/>
          </w:rPr>
          <w:t>1</w:t>
        </w:r>
        <w:r w:rsidR="00596273" w:rsidRPr="00604109">
          <w:rPr>
            <w:rFonts w:ascii="Calibri" w:hAnsi="Calibri" w:cs="Calibri"/>
            <w:noProof/>
            <w:color w:val="800000" w:themeColor="accent1"/>
          </w:rPr>
          <w:fldChar w:fldCharType="end"/>
        </w:r>
      </w:sdtContent>
    </w:sdt>
  </w:p>
  <w:p w14:paraId="7DA3FEE8" w14:textId="77777777" w:rsidR="00596273" w:rsidRPr="00604109" w:rsidRDefault="00596273" w:rsidP="00604109">
    <w:pPr>
      <w:pStyle w:val="Header"/>
      <w:tabs>
        <w:tab w:val="clear" w:pos="9360"/>
        <w:tab w:val="right" w:pos="9600"/>
      </w:tabs>
      <w:ind w:right="-200"/>
      <w:rPr>
        <w:rFonts w:ascii="Calibri" w:hAnsi="Calibri" w:cs="Calibri"/>
        <w:i/>
        <w:color w:val="800000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51118" w14:textId="77777777" w:rsidR="0069409F" w:rsidRDefault="0069409F" w:rsidP="00047BC6">
      <w:pPr>
        <w:spacing w:after="0" w:line="240" w:lineRule="auto"/>
      </w:pPr>
      <w:r>
        <w:separator/>
      </w:r>
    </w:p>
  </w:footnote>
  <w:footnote w:type="continuationSeparator" w:id="0">
    <w:p w14:paraId="58A3AEA6" w14:textId="77777777" w:rsidR="0069409F" w:rsidRDefault="0069409F" w:rsidP="00047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8EB7" w14:textId="77777777" w:rsidR="00596273" w:rsidRDefault="00596273" w:rsidP="00047BC6">
    <w:pPr>
      <w:pStyle w:val="Header"/>
      <w:tabs>
        <w:tab w:val="clear" w:pos="9360"/>
        <w:tab w:val="right" w:pos="9400"/>
      </w:tabs>
    </w:pPr>
    <w:r>
      <w:rPr>
        <w:noProof/>
      </w:rPr>
      <w:drawing>
        <wp:anchor distT="0" distB="0" distL="114300" distR="114300" simplePos="0" relativeHeight="251655680" behindDoc="1" locked="0" layoutInCell="1" allowOverlap="1" wp14:anchorId="774FCB62" wp14:editId="4B3A53D4">
          <wp:simplePos x="0" y="0"/>
          <wp:positionH relativeFrom="column">
            <wp:posOffset>5262576</wp:posOffset>
          </wp:positionH>
          <wp:positionV relativeFrom="paragraph">
            <wp:posOffset>-86360</wp:posOffset>
          </wp:positionV>
          <wp:extent cx="487680" cy="457200"/>
          <wp:effectExtent l="0" t="0" r="762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usigma 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487680" cy="45720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270322" w14:textId="77777777" w:rsidR="00596273" w:rsidRDefault="00596273" w:rsidP="00604109">
    <w:pPr>
      <w:pStyle w:val="Header"/>
      <w:tabs>
        <w:tab w:val="clear" w:pos="9360"/>
        <w:tab w:val="right" w:pos="9027"/>
      </w:tabs>
      <w:rPr>
        <w:rFonts w:ascii="Arial" w:hAnsi="Arial" w:cs="Arial"/>
        <w:i/>
        <w:iCs/>
        <w:sz w:val="20"/>
      </w:rPr>
    </w:pPr>
    <w:r>
      <w:rPr>
        <w:rFonts w:ascii="Arial" w:hAnsi="Arial" w:cs="Arial"/>
        <w:i/>
        <w:iCs/>
        <w:sz w:val="20"/>
      </w:rPr>
      <w:t xml:space="preserve">                                                                                                                             </w:t>
    </w:r>
    <w:r>
      <w:rPr>
        <w:rFonts w:ascii="Arial" w:hAnsi="Arial" w:cs="Arial"/>
        <w:i/>
        <w:iCs/>
        <w:sz w:val="20"/>
      </w:rPr>
      <w:tab/>
    </w:r>
  </w:p>
  <w:p w14:paraId="6BB0048B" w14:textId="77777777" w:rsidR="00596273" w:rsidRPr="00C10D3F" w:rsidRDefault="00596273" w:rsidP="00047BC6">
    <w:pPr>
      <w:pStyle w:val="Header"/>
      <w:tabs>
        <w:tab w:val="clear" w:pos="9360"/>
        <w:tab w:val="right" w:pos="9600"/>
      </w:tabs>
      <w:ind w:right="-200"/>
      <w:rPr>
        <w:rFonts w:cstheme="minorHAnsi"/>
        <w:color w:val="800000"/>
        <w:sz w:val="16"/>
      </w:rPr>
    </w:pPr>
    <w:r w:rsidRPr="00C10D3F">
      <w:rPr>
        <w:rFonts w:cstheme="minorHAnsi"/>
        <w:iCs/>
        <w:color w:val="800000" w:themeColor="accent1"/>
        <w:sz w:val="16"/>
      </w:rPr>
      <w:t>Document Header</w:t>
    </w:r>
  </w:p>
  <w:p w14:paraId="5AAB367D" w14:textId="77777777" w:rsidR="00596273" w:rsidRDefault="0059627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AED525" wp14:editId="293399DA">
              <wp:simplePos x="0" y="0"/>
              <wp:positionH relativeFrom="column">
                <wp:posOffset>9525</wp:posOffset>
              </wp:positionH>
              <wp:positionV relativeFrom="paragraph">
                <wp:posOffset>33020</wp:posOffset>
              </wp:positionV>
              <wp:extent cx="5732780" cy="0"/>
              <wp:effectExtent l="0" t="0" r="2032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732780" cy="0"/>
                      </a:xfrm>
                      <a:prstGeom prst="line">
                        <a:avLst/>
                      </a:prstGeom>
                      <a:ln w="19050"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E916021" id="Straight Connector 2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2.6pt" to="452.1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" strokecolor="maroon [3204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F66"/>
    <w:multiLevelType w:val="multilevel"/>
    <w:tmpl w:val="206412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36A5A"/>
    <w:multiLevelType w:val="multilevel"/>
    <w:tmpl w:val="E22EC2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833DA"/>
    <w:multiLevelType w:val="multilevel"/>
    <w:tmpl w:val="E5EE5A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55B6E"/>
    <w:multiLevelType w:val="multilevel"/>
    <w:tmpl w:val="CC32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F018B"/>
    <w:multiLevelType w:val="multilevel"/>
    <w:tmpl w:val="9A3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85365"/>
    <w:multiLevelType w:val="multilevel"/>
    <w:tmpl w:val="D7B859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307C0"/>
    <w:multiLevelType w:val="hybridMultilevel"/>
    <w:tmpl w:val="2F4E43D2"/>
    <w:lvl w:ilvl="0" w:tplc="5DEEC9C2">
      <w:start w:val="1"/>
      <w:numFmt w:val="bullet"/>
      <w:pStyle w:val="ListParagraphLevel1"/>
      <w:lvlText w:val=""/>
      <w:lvlJc w:val="left"/>
      <w:pPr>
        <w:ind w:left="753" w:hanging="360"/>
      </w:pPr>
      <w:rPr>
        <w:rFonts w:ascii="Webdings" w:hAnsi="Webdings" w:hint="default"/>
        <w:color w:val="000080"/>
      </w:rPr>
    </w:lvl>
    <w:lvl w:ilvl="1" w:tplc="04090003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7" w15:restartNumberingAfterBreak="0">
    <w:nsid w:val="16781C88"/>
    <w:multiLevelType w:val="multilevel"/>
    <w:tmpl w:val="F4DE98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73190"/>
    <w:multiLevelType w:val="multilevel"/>
    <w:tmpl w:val="9670F1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F4188"/>
    <w:multiLevelType w:val="multilevel"/>
    <w:tmpl w:val="1526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B0AC9"/>
    <w:multiLevelType w:val="multilevel"/>
    <w:tmpl w:val="6E90F8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A5D3D"/>
    <w:multiLevelType w:val="multilevel"/>
    <w:tmpl w:val="B78C09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14921"/>
    <w:multiLevelType w:val="multilevel"/>
    <w:tmpl w:val="8D00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876C8"/>
    <w:multiLevelType w:val="multilevel"/>
    <w:tmpl w:val="044632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151B6"/>
    <w:multiLevelType w:val="multilevel"/>
    <w:tmpl w:val="24FAFA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222D3"/>
    <w:multiLevelType w:val="hybridMultilevel"/>
    <w:tmpl w:val="4014D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A4798E"/>
    <w:multiLevelType w:val="multilevel"/>
    <w:tmpl w:val="FA8084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839B6"/>
    <w:multiLevelType w:val="multilevel"/>
    <w:tmpl w:val="0C1AB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2A48AB"/>
    <w:multiLevelType w:val="multilevel"/>
    <w:tmpl w:val="019E7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86D25"/>
    <w:multiLevelType w:val="multilevel"/>
    <w:tmpl w:val="71BA5F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22730"/>
    <w:multiLevelType w:val="multilevel"/>
    <w:tmpl w:val="FC06F9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A45CD3"/>
    <w:multiLevelType w:val="multilevel"/>
    <w:tmpl w:val="B5B21E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1786F"/>
    <w:multiLevelType w:val="hybridMultilevel"/>
    <w:tmpl w:val="1CA64B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892EB3"/>
    <w:multiLevelType w:val="multilevel"/>
    <w:tmpl w:val="6BBC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FD7E20"/>
    <w:multiLevelType w:val="multilevel"/>
    <w:tmpl w:val="FFE4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324694"/>
    <w:multiLevelType w:val="multilevel"/>
    <w:tmpl w:val="09D2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1251C7"/>
    <w:multiLevelType w:val="hybridMultilevel"/>
    <w:tmpl w:val="15662E74"/>
    <w:lvl w:ilvl="0" w:tplc="402AFEF8">
      <w:start w:val="1"/>
      <w:numFmt w:val="bullet"/>
      <w:lvlText w:val=""/>
      <w:lvlJc w:val="left"/>
      <w:pPr>
        <w:ind w:left="753" w:hanging="360"/>
      </w:pPr>
      <w:rPr>
        <w:rFonts w:ascii="Webdings" w:hAnsi="Webdings" w:hint="default"/>
        <w:color w:val="000080"/>
      </w:rPr>
    </w:lvl>
    <w:lvl w:ilvl="1" w:tplc="5D04BBC4">
      <w:start w:val="1"/>
      <w:numFmt w:val="bullet"/>
      <w:pStyle w:val="ListParagraphLevel2"/>
      <w:lvlText w:val="-"/>
      <w:lvlJc w:val="left"/>
      <w:pPr>
        <w:ind w:left="1473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7" w15:restartNumberingAfterBreak="0">
    <w:nsid w:val="3B171CEC"/>
    <w:multiLevelType w:val="multilevel"/>
    <w:tmpl w:val="D1DC6D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420BAC"/>
    <w:multiLevelType w:val="hybridMultilevel"/>
    <w:tmpl w:val="D70443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68481D"/>
    <w:multiLevelType w:val="multilevel"/>
    <w:tmpl w:val="C1AC7B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D5A54"/>
    <w:multiLevelType w:val="hybridMultilevel"/>
    <w:tmpl w:val="0740A4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B609CD"/>
    <w:multiLevelType w:val="multilevel"/>
    <w:tmpl w:val="D2E435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EFD3815"/>
    <w:multiLevelType w:val="multilevel"/>
    <w:tmpl w:val="0316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2624C2"/>
    <w:multiLevelType w:val="multilevel"/>
    <w:tmpl w:val="688A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5C501D"/>
    <w:multiLevelType w:val="multilevel"/>
    <w:tmpl w:val="764A97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5050B9"/>
    <w:multiLevelType w:val="multilevel"/>
    <w:tmpl w:val="AF7E0E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2645AA"/>
    <w:multiLevelType w:val="multilevel"/>
    <w:tmpl w:val="D740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F13682"/>
    <w:multiLevelType w:val="hybridMultilevel"/>
    <w:tmpl w:val="B99E8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6852609"/>
    <w:multiLevelType w:val="hybridMultilevel"/>
    <w:tmpl w:val="51CED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93DF5"/>
    <w:multiLevelType w:val="multilevel"/>
    <w:tmpl w:val="0E669B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A75829"/>
    <w:multiLevelType w:val="multilevel"/>
    <w:tmpl w:val="28C44E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E34F9A"/>
    <w:multiLevelType w:val="multilevel"/>
    <w:tmpl w:val="E9560E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4D095C"/>
    <w:multiLevelType w:val="multilevel"/>
    <w:tmpl w:val="D204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DD56D7"/>
    <w:multiLevelType w:val="multilevel"/>
    <w:tmpl w:val="A0044B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24209C"/>
    <w:multiLevelType w:val="hybridMultilevel"/>
    <w:tmpl w:val="78F4CA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B018E3"/>
    <w:multiLevelType w:val="hybridMultilevel"/>
    <w:tmpl w:val="0A3CEF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073F44"/>
    <w:multiLevelType w:val="multilevel"/>
    <w:tmpl w:val="0C4034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594A77"/>
    <w:multiLevelType w:val="multilevel"/>
    <w:tmpl w:val="9C34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151056"/>
    <w:multiLevelType w:val="multilevel"/>
    <w:tmpl w:val="5A8E4C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DF5573"/>
    <w:multiLevelType w:val="hybridMultilevel"/>
    <w:tmpl w:val="B12EC2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BC21FB"/>
    <w:multiLevelType w:val="multilevel"/>
    <w:tmpl w:val="99F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E37443"/>
    <w:multiLevelType w:val="multilevel"/>
    <w:tmpl w:val="EC26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08685A"/>
    <w:multiLevelType w:val="hybridMultilevel"/>
    <w:tmpl w:val="2CF61E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2E1A81"/>
    <w:multiLevelType w:val="hybridMultilevel"/>
    <w:tmpl w:val="075C9C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FF5D02"/>
    <w:multiLevelType w:val="multilevel"/>
    <w:tmpl w:val="95487A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D31D7F"/>
    <w:multiLevelType w:val="multilevel"/>
    <w:tmpl w:val="EBD4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195AFC"/>
    <w:multiLevelType w:val="multilevel"/>
    <w:tmpl w:val="35AC6E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3C64B1"/>
    <w:multiLevelType w:val="multilevel"/>
    <w:tmpl w:val="B34271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100B69"/>
    <w:multiLevelType w:val="multilevel"/>
    <w:tmpl w:val="76F8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D32F88"/>
    <w:multiLevelType w:val="multilevel"/>
    <w:tmpl w:val="1D00C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3FB38C6"/>
    <w:multiLevelType w:val="multilevel"/>
    <w:tmpl w:val="B740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5A7622"/>
    <w:multiLevelType w:val="multilevel"/>
    <w:tmpl w:val="C27CB9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9334C1"/>
    <w:multiLevelType w:val="multilevel"/>
    <w:tmpl w:val="C44A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7108D4"/>
    <w:multiLevelType w:val="hybridMultilevel"/>
    <w:tmpl w:val="D91A4C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CB6884"/>
    <w:multiLevelType w:val="multilevel"/>
    <w:tmpl w:val="9FB42A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1953D6"/>
    <w:multiLevelType w:val="multilevel"/>
    <w:tmpl w:val="CEE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5A0A80"/>
    <w:multiLevelType w:val="multilevel"/>
    <w:tmpl w:val="5478EC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659644">
    <w:abstractNumId w:val="6"/>
  </w:num>
  <w:num w:numId="2" w16cid:durableId="662851737">
    <w:abstractNumId w:val="26"/>
  </w:num>
  <w:num w:numId="3" w16cid:durableId="897937404">
    <w:abstractNumId w:val="3"/>
  </w:num>
  <w:num w:numId="4" w16cid:durableId="1666278170">
    <w:abstractNumId w:val="50"/>
  </w:num>
  <w:num w:numId="5" w16cid:durableId="365720900">
    <w:abstractNumId w:val="12"/>
  </w:num>
  <w:num w:numId="6" w16cid:durableId="467284938">
    <w:abstractNumId w:val="23"/>
  </w:num>
  <w:num w:numId="7" w16cid:durableId="2014600547">
    <w:abstractNumId w:val="4"/>
  </w:num>
  <w:num w:numId="8" w16cid:durableId="1867667990">
    <w:abstractNumId w:val="28"/>
  </w:num>
  <w:num w:numId="9" w16cid:durableId="1519463121">
    <w:abstractNumId w:val="45"/>
  </w:num>
  <w:num w:numId="10" w16cid:durableId="1392650756">
    <w:abstractNumId w:val="15"/>
  </w:num>
  <w:num w:numId="11" w16cid:durableId="584581235">
    <w:abstractNumId w:val="52"/>
  </w:num>
  <w:num w:numId="12" w16cid:durableId="1470052378">
    <w:abstractNumId w:val="63"/>
  </w:num>
  <w:num w:numId="13" w16cid:durableId="915363433">
    <w:abstractNumId w:val="30"/>
  </w:num>
  <w:num w:numId="14" w16cid:durableId="2015104122">
    <w:abstractNumId w:val="49"/>
  </w:num>
  <w:num w:numId="15" w16cid:durableId="427581321">
    <w:abstractNumId w:val="44"/>
  </w:num>
  <w:num w:numId="16" w16cid:durableId="1728413056">
    <w:abstractNumId w:val="53"/>
  </w:num>
  <w:num w:numId="17" w16cid:durableId="493181734">
    <w:abstractNumId w:val="16"/>
  </w:num>
  <w:num w:numId="18" w16cid:durableId="1033531985">
    <w:abstractNumId w:val="27"/>
  </w:num>
  <w:num w:numId="19" w16cid:durableId="1285038575">
    <w:abstractNumId w:val="9"/>
  </w:num>
  <w:num w:numId="20" w16cid:durableId="115374884">
    <w:abstractNumId w:val="51"/>
  </w:num>
  <w:num w:numId="21" w16cid:durableId="1764909860">
    <w:abstractNumId w:val="33"/>
  </w:num>
  <w:num w:numId="22" w16cid:durableId="1809083635">
    <w:abstractNumId w:val="24"/>
  </w:num>
  <w:num w:numId="23" w16cid:durableId="1247225317">
    <w:abstractNumId w:val="17"/>
  </w:num>
  <w:num w:numId="24" w16cid:durableId="1224566389">
    <w:abstractNumId w:val="42"/>
  </w:num>
  <w:num w:numId="25" w16cid:durableId="2131245180">
    <w:abstractNumId w:val="58"/>
  </w:num>
  <w:num w:numId="26" w16cid:durableId="711272883">
    <w:abstractNumId w:val="32"/>
  </w:num>
  <w:num w:numId="27" w16cid:durableId="990060648">
    <w:abstractNumId w:val="36"/>
  </w:num>
  <w:num w:numId="28" w16cid:durableId="579485907">
    <w:abstractNumId w:val="59"/>
  </w:num>
  <w:num w:numId="29" w16cid:durableId="495194682">
    <w:abstractNumId w:val="62"/>
  </w:num>
  <w:num w:numId="30" w16cid:durableId="1420130100">
    <w:abstractNumId w:val="60"/>
  </w:num>
  <w:num w:numId="31" w16cid:durableId="842431151">
    <w:abstractNumId w:val="31"/>
  </w:num>
  <w:num w:numId="32" w16cid:durableId="158086929">
    <w:abstractNumId w:val="22"/>
  </w:num>
  <w:num w:numId="33" w16cid:durableId="477460424">
    <w:abstractNumId w:val="20"/>
  </w:num>
  <w:num w:numId="34" w16cid:durableId="1911885442">
    <w:abstractNumId w:val="47"/>
  </w:num>
  <w:num w:numId="35" w16cid:durableId="1665819400">
    <w:abstractNumId w:val="25"/>
  </w:num>
  <w:num w:numId="36" w16cid:durableId="1099252793">
    <w:abstractNumId w:val="55"/>
  </w:num>
  <w:num w:numId="37" w16cid:durableId="1448770542">
    <w:abstractNumId w:val="38"/>
  </w:num>
  <w:num w:numId="38" w16cid:durableId="2051689568">
    <w:abstractNumId w:val="37"/>
  </w:num>
  <w:num w:numId="39" w16cid:durableId="361785641">
    <w:abstractNumId w:val="39"/>
  </w:num>
  <w:num w:numId="40" w16cid:durableId="777986091">
    <w:abstractNumId w:val="57"/>
  </w:num>
  <w:num w:numId="41" w16cid:durableId="42410085">
    <w:abstractNumId w:val="2"/>
  </w:num>
  <w:num w:numId="42" w16cid:durableId="2125615648">
    <w:abstractNumId w:val="65"/>
  </w:num>
  <w:num w:numId="43" w16cid:durableId="1564021115">
    <w:abstractNumId w:val="64"/>
  </w:num>
  <w:num w:numId="44" w16cid:durableId="1074206696">
    <w:abstractNumId w:val="29"/>
  </w:num>
  <w:num w:numId="45" w16cid:durableId="1409616771">
    <w:abstractNumId w:val="61"/>
  </w:num>
  <w:num w:numId="46" w16cid:durableId="447118233">
    <w:abstractNumId w:val="5"/>
  </w:num>
  <w:num w:numId="47" w16cid:durableId="1876193068">
    <w:abstractNumId w:val="66"/>
  </w:num>
  <w:num w:numId="48" w16cid:durableId="1137382279">
    <w:abstractNumId w:val="43"/>
  </w:num>
  <w:num w:numId="49" w16cid:durableId="24059431">
    <w:abstractNumId w:val="18"/>
  </w:num>
  <w:num w:numId="50" w16cid:durableId="1627933768">
    <w:abstractNumId w:val="10"/>
  </w:num>
  <w:num w:numId="51" w16cid:durableId="1160661933">
    <w:abstractNumId w:val="7"/>
  </w:num>
  <w:num w:numId="52" w16cid:durableId="556818711">
    <w:abstractNumId w:val="13"/>
  </w:num>
  <w:num w:numId="53" w16cid:durableId="1494565412">
    <w:abstractNumId w:val="0"/>
  </w:num>
  <w:num w:numId="54" w16cid:durableId="982127267">
    <w:abstractNumId w:val="34"/>
  </w:num>
  <w:num w:numId="55" w16cid:durableId="829827521">
    <w:abstractNumId w:val="56"/>
  </w:num>
  <w:num w:numId="56" w16cid:durableId="1655374194">
    <w:abstractNumId w:val="48"/>
  </w:num>
  <w:num w:numId="57" w16cid:durableId="322976857">
    <w:abstractNumId w:val="35"/>
  </w:num>
  <w:num w:numId="58" w16cid:durableId="722144715">
    <w:abstractNumId w:val="11"/>
  </w:num>
  <w:num w:numId="59" w16cid:durableId="1495533448">
    <w:abstractNumId w:val="40"/>
  </w:num>
  <w:num w:numId="60" w16cid:durableId="481771863">
    <w:abstractNumId w:val="41"/>
  </w:num>
  <w:num w:numId="61" w16cid:durableId="58796659">
    <w:abstractNumId w:val="19"/>
  </w:num>
  <w:num w:numId="62" w16cid:durableId="1586259947">
    <w:abstractNumId w:val="1"/>
  </w:num>
  <w:num w:numId="63" w16cid:durableId="402413952">
    <w:abstractNumId w:val="8"/>
  </w:num>
  <w:num w:numId="64" w16cid:durableId="1973443416">
    <w:abstractNumId w:val="14"/>
  </w:num>
  <w:num w:numId="65" w16cid:durableId="1606184618">
    <w:abstractNumId w:val="54"/>
  </w:num>
  <w:num w:numId="66" w16cid:durableId="1468090541">
    <w:abstractNumId w:val="21"/>
  </w:num>
  <w:num w:numId="67" w16cid:durableId="1638299729">
    <w:abstractNumId w:val="46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F8"/>
    <w:rsid w:val="00020C00"/>
    <w:rsid w:val="00032A11"/>
    <w:rsid w:val="000355F8"/>
    <w:rsid w:val="0004371D"/>
    <w:rsid w:val="00047BC6"/>
    <w:rsid w:val="00057FE0"/>
    <w:rsid w:val="00065961"/>
    <w:rsid w:val="00076869"/>
    <w:rsid w:val="000926DD"/>
    <w:rsid w:val="000A0A7F"/>
    <w:rsid w:val="000C0CC9"/>
    <w:rsid w:val="000C6BBE"/>
    <w:rsid w:val="000D29F6"/>
    <w:rsid w:val="000E6CE6"/>
    <w:rsid w:val="000F097E"/>
    <w:rsid w:val="000F4B1A"/>
    <w:rsid w:val="000F6740"/>
    <w:rsid w:val="00153737"/>
    <w:rsid w:val="001770DE"/>
    <w:rsid w:val="001B6F78"/>
    <w:rsid w:val="001D2328"/>
    <w:rsid w:val="001D7785"/>
    <w:rsid w:val="001E1DE4"/>
    <w:rsid w:val="001E33DB"/>
    <w:rsid w:val="002313AB"/>
    <w:rsid w:val="002369A3"/>
    <w:rsid w:val="00237F0D"/>
    <w:rsid w:val="002901C9"/>
    <w:rsid w:val="002A2804"/>
    <w:rsid w:val="002E0934"/>
    <w:rsid w:val="00333FF1"/>
    <w:rsid w:val="00336956"/>
    <w:rsid w:val="00344AB0"/>
    <w:rsid w:val="00354A52"/>
    <w:rsid w:val="003B558A"/>
    <w:rsid w:val="00440409"/>
    <w:rsid w:val="0048035B"/>
    <w:rsid w:val="004851C4"/>
    <w:rsid w:val="004B1F2F"/>
    <w:rsid w:val="004E0B89"/>
    <w:rsid w:val="004E599D"/>
    <w:rsid w:val="005354E4"/>
    <w:rsid w:val="005501E3"/>
    <w:rsid w:val="00576FE5"/>
    <w:rsid w:val="005916E3"/>
    <w:rsid w:val="00596273"/>
    <w:rsid w:val="005A2A9B"/>
    <w:rsid w:val="005E5306"/>
    <w:rsid w:val="005E77B2"/>
    <w:rsid w:val="00604109"/>
    <w:rsid w:val="00607998"/>
    <w:rsid w:val="00662FC6"/>
    <w:rsid w:val="00664F68"/>
    <w:rsid w:val="00693475"/>
    <w:rsid w:val="0069409F"/>
    <w:rsid w:val="006B5FBC"/>
    <w:rsid w:val="006C08E9"/>
    <w:rsid w:val="006E76B3"/>
    <w:rsid w:val="006F3259"/>
    <w:rsid w:val="006F4F5C"/>
    <w:rsid w:val="00705640"/>
    <w:rsid w:val="0074118A"/>
    <w:rsid w:val="0076632F"/>
    <w:rsid w:val="00790FC5"/>
    <w:rsid w:val="007A7042"/>
    <w:rsid w:val="007B53A6"/>
    <w:rsid w:val="007C0170"/>
    <w:rsid w:val="007C2E35"/>
    <w:rsid w:val="008464A7"/>
    <w:rsid w:val="008A383D"/>
    <w:rsid w:val="008A5B4C"/>
    <w:rsid w:val="008C0104"/>
    <w:rsid w:val="008D2F2E"/>
    <w:rsid w:val="008E0AD3"/>
    <w:rsid w:val="008E63A3"/>
    <w:rsid w:val="008F1E28"/>
    <w:rsid w:val="0092029C"/>
    <w:rsid w:val="0093220B"/>
    <w:rsid w:val="00934055"/>
    <w:rsid w:val="009768EC"/>
    <w:rsid w:val="009F4B29"/>
    <w:rsid w:val="00A10DA6"/>
    <w:rsid w:val="00A240E2"/>
    <w:rsid w:val="00A3186F"/>
    <w:rsid w:val="00A42049"/>
    <w:rsid w:val="00A7139A"/>
    <w:rsid w:val="00A866EF"/>
    <w:rsid w:val="00AA2080"/>
    <w:rsid w:val="00AD4D3E"/>
    <w:rsid w:val="00AF6F0A"/>
    <w:rsid w:val="00B04BF8"/>
    <w:rsid w:val="00B27DF8"/>
    <w:rsid w:val="00B30E87"/>
    <w:rsid w:val="00B540BC"/>
    <w:rsid w:val="00BA514F"/>
    <w:rsid w:val="00BD4623"/>
    <w:rsid w:val="00C10D3F"/>
    <w:rsid w:val="00C975A5"/>
    <w:rsid w:val="00CA1C5A"/>
    <w:rsid w:val="00CB3185"/>
    <w:rsid w:val="00CC7EAF"/>
    <w:rsid w:val="00CE592C"/>
    <w:rsid w:val="00D2109C"/>
    <w:rsid w:val="00D46D63"/>
    <w:rsid w:val="00D51EA5"/>
    <w:rsid w:val="00D81EB4"/>
    <w:rsid w:val="00D963E2"/>
    <w:rsid w:val="00DE281B"/>
    <w:rsid w:val="00DE3EF7"/>
    <w:rsid w:val="00E228FD"/>
    <w:rsid w:val="00E23F75"/>
    <w:rsid w:val="00E2450A"/>
    <w:rsid w:val="00E4523E"/>
    <w:rsid w:val="00E63103"/>
    <w:rsid w:val="00E67283"/>
    <w:rsid w:val="00E67291"/>
    <w:rsid w:val="00E73A8C"/>
    <w:rsid w:val="00EA4E4C"/>
    <w:rsid w:val="00EE53AF"/>
    <w:rsid w:val="00EF534E"/>
    <w:rsid w:val="00F35938"/>
    <w:rsid w:val="00F45B6A"/>
    <w:rsid w:val="00F542F7"/>
    <w:rsid w:val="00F76420"/>
    <w:rsid w:val="00FA10A2"/>
    <w:rsid w:val="00FB0565"/>
    <w:rsid w:val="00FD53B2"/>
    <w:rsid w:val="00FE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44392B8"/>
  <w15:chartTrackingRefBased/>
  <w15:docId w15:val="{F5CE29A0-9402-4DB9-94D3-D1D52FFB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Semilight" w:eastAsia="Calibri" w:hAnsi="Segoe UI Semilight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E87"/>
  </w:style>
  <w:style w:type="paragraph" w:styleId="Heading1">
    <w:name w:val="heading 1"/>
    <w:basedOn w:val="Normal"/>
    <w:next w:val="Normal"/>
    <w:link w:val="Heading1Char"/>
    <w:uiPriority w:val="9"/>
    <w:qFormat/>
    <w:rsid w:val="00065961"/>
    <w:pPr>
      <w:keepNext/>
      <w:keepLines/>
      <w:spacing w:before="240" w:after="120"/>
      <w:outlineLvl w:val="0"/>
    </w:pPr>
    <w:rPr>
      <w:rFonts w:ascii="Cambria" w:eastAsiaTheme="majorEastAsia" w:hAnsi="Cambria" w:cstheme="majorBidi"/>
      <w:bCs/>
      <w:color w:val="800000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961"/>
    <w:pPr>
      <w:keepNext/>
      <w:keepLines/>
      <w:spacing w:before="240" w:after="120"/>
      <w:outlineLvl w:val="1"/>
    </w:pPr>
    <w:rPr>
      <w:rFonts w:ascii="Cambria" w:eastAsiaTheme="majorEastAsia" w:hAnsi="Cambria" w:cstheme="majorBidi"/>
      <w:bCs/>
      <w:color w:val="800000" w:themeColor="accent1"/>
      <w:sz w:val="28"/>
      <w:szCs w:val="28"/>
    </w:rPr>
  </w:style>
  <w:style w:type="paragraph" w:styleId="Heading3">
    <w:name w:val="heading 3"/>
    <w:aliases w:val="Page Heading"/>
    <w:basedOn w:val="Normal"/>
    <w:next w:val="Normal"/>
    <w:link w:val="Heading3Char"/>
    <w:uiPriority w:val="9"/>
    <w:unhideWhenUsed/>
    <w:qFormat/>
    <w:rsid w:val="00E67283"/>
    <w:pPr>
      <w:outlineLvl w:val="2"/>
    </w:pPr>
    <w:rPr>
      <w:rFonts w:ascii="Cambria" w:hAnsi="Cambria"/>
      <w:color w:val="800000" w:themeColor="accent1"/>
      <w:sz w:val="52"/>
      <w:szCs w:val="5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3F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F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3F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F00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BC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47BC6"/>
  </w:style>
  <w:style w:type="paragraph" w:styleId="Footer">
    <w:name w:val="footer"/>
    <w:basedOn w:val="Normal"/>
    <w:link w:val="FooterChar"/>
    <w:uiPriority w:val="99"/>
    <w:unhideWhenUsed/>
    <w:rsid w:val="00047BC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47BC6"/>
  </w:style>
  <w:style w:type="paragraph" w:customStyle="1" w:styleId="H4">
    <w:name w:val="H4"/>
    <w:basedOn w:val="Normal"/>
    <w:next w:val="Normal"/>
    <w:rsid w:val="00047BC6"/>
    <w:pPr>
      <w:keepNext/>
      <w:spacing w:before="100" w:after="100" w:line="240" w:lineRule="auto"/>
      <w:outlineLvl w:val="4"/>
    </w:pPr>
    <w:rPr>
      <w:rFonts w:ascii="Times New Roman" w:eastAsia="Times New Roman" w:hAnsi="Times New Roman"/>
      <w:b/>
      <w:snapToGrid w:val="0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BC6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BC6"/>
    <w:rPr>
      <w:rFonts w:ascii="Tahoma" w:hAnsi="Tahoma" w:cs="Tahoma"/>
      <w:sz w:val="16"/>
      <w:szCs w:val="16"/>
    </w:rPr>
  </w:style>
  <w:style w:type="paragraph" w:customStyle="1" w:styleId="MyText">
    <w:name w:val="MyText"/>
    <w:basedOn w:val="BodyText3"/>
    <w:link w:val="MyTextChar"/>
    <w:uiPriority w:val="99"/>
    <w:rsid w:val="0048035B"/>
    <w:pPr>
      <w:tabs>
        <w:tab w:val="left" w:pos="1440"/>
      </w:tabs>
      <w:spacing w:after="0" w:line="240" w:lineRule="auto"/>
      <w:ind w:left="720"/>
      <w:jc w:val="both"/>
      <w:outlineLvl w:val="0"/>
    </w:pPr>
    <w:rPr>
      <w:rFonts w:ascii="Times New Roman" w:hAnsi="Times New Roman"/>
      <w:sz w:val="20"/>
      <w:szCs w:val="20"/>
      <w:lang w:val="x-none" w:eastAsia="x-none"/>
    </w:rPr>
  </w:style>
  <w:style w:type="character" w:customStyle="1" w:styleId="MyTextChar">
    <w:name w:val="MyText Char"/>
    <w:link w:val="MyText"/>
    <w:uiPriority w:val="99"/>
    <w:locked/>
    <w:rsid w:val="0048035B"/>
    <w:rPr>
      <w:rFonts w:ascii="Times New Roman" w:eastAsia="Calibri" w:hAnsi="Times New Roman" w:cs="Times New Roman"/>
      <w:sz w:val="20"/>
      <w:szCs w:val="20"/>
      <w:lang w:val="x-none" w:eastAsia="x-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8035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8035B"/>
    <w:rPr>
      <w:rFonts w:ascii="Calibri" w:eastAsia="Calibri" w:hAnsi="Calibri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90FC5"/>
    <w:rPr>
      <w:color w:val="808080"/>
    </w:rPr>
  </w:style>
  <w:style w:type="paragraph" w:styleId="NoSpacing">
    <w:name w:val="No Spacing"/>
    <w:link w:val="NoSpacingChar"/>
    <w:uiPriority w:val="1"/>
    <w:qFormat/>
    <w:rsid w:val="000F4B1A"/>
    <w:pPr>
      <w:spacing w:after="0" w:line="240" w:lineRule="auto"/>
    </w:pPr>
    <w:rPr>
      <w:rFonts w:ascii="Calibri" w:eastAsiaTheme="minorEastAsia" w:hAnsi="Calibri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F4B1A"/>
    <w:rPr>
      <w:rFonts w:ascii="Calibri" w:eastAsiaTheme="minorEastAsia" w:hAnsi="Calibri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065961"/>
    <w:rPr>
      <w:rFonts w:ascii="Cambria" w:eastAsiaTheme="majorEastAsia" w:hAnsi="Cambria" w:cstheme="majorBidi"/>
      <w:bCs/>
      <w:color w:val="800000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65961"/>
    <w:rPr>
      <w:rFonts w:ascii="Cambria" w:eastAsiaTheme="majorEastAsia" w:hAnsi="Cambria" w:cstheme="majorBidi"/>
      <w:bCs/>
      <w:color w:val="800000" w:themeColor="accen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F4B1A"/>
    <w:pPr>
      <w:pBdr>
        <w:bottom w:val="single" w:sz="8" w:space="4" w:color="800000" w:themeColor="accent1"/>
      </w:pBdr>
      <w:spacing w:after="300" w:line="240" w:lineRule="auto"/>
      <w:contextualSpacing/>
    </w:pPr>
    <w:rPr>
      <w:rFonts w:ascii="Cambria" w:eastAsiaTheme="majorEastAsia" w:hAnsi="Cambria" w:cstheme="majorBidi"/>
      <w:color w:val="800000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4B1A"/>
    <w:rPr>
      <w:rFonts w:ascii="Cambria" w:eastAsiaTheme="majorEastAsia" w:hAnsi="Cambria" w:cstheme="majorBidi"/>
      <w:color w:val="800000" w:themeColor="accent1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7A7042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Heading3Char">
    <w:name w:val="Heading 3 Char"/>
    <w:aliases w:val="Page Heading Char"/>
    <w:basedOn w:val="DefaultParagraphFont"/>
    <w:link w:val="Heading3"/>
    <w:uiPriority w:val="9"/>
    <w:rsid w:val="00E67283"/>
    <w:rPr>
      <w:rFonts w:ascii="Cambria" w:hAnsi="Cambria" w:cs="Times New Roman"/>
      <w:color w:val="800000" w:themeColor="accent1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D963E2"/>
    <w:pPr>
      <w:outlineLvl w:val="9"/>
    </w:pPr>
    <w:rPr>
      <w:rFonts w:asciiTheme="majorHAnsi" w:hAnsiTheme="majorHAnsi"/>
      <w:b/>
      <w:color w:val="5F0000" w:themeColor="accent1" w:themeShade="BF"/>
      <w:sz w:val="28"/>
      <w:lang w:eastAsia="ja-JP"/>
    </w:rPr>
  </w:style>
  <w:style w:type="paragraph" w:styleId="ListParagraph">
    <w:name w:val="List Paragraph"/>
    <w:basedOn w:val="Normal"/>
    <w:uiPriority w:val="34"/>
    <w:rsid w:val="00D963E2"/>
    <w:pPr>
      <w:ind w:left="720"/>
      <w:contextualSpacing/>
    </w:pPr>
  </w:style>
  <w:style w:type="paragraph" w:customStyle="1" w:styleId="ListParagraphLevel1">
    <w:name w:val="List Paragraph Level 1"/>
    <w:basedOn w:val="Normal"/>
    <w:link w:val="ListParagraphLevel1Char"/>
    <w:qFormat/>
    <w:rsid w:val="00D963E2"/>
    <w:pPr>
      <w:numPr>
        <w:numId w:val="1"/>
      </w:numPr>
      <w:spacing w:before="100" w:after="100"/>
      <w:jc w:val="both"/>
    </w:pPr>
  </w:style>
  <w:style w:type="character" w:customStyle="1" w:styleId="ListParagraphLevel1Char">
    <w:name w:val="List Paragraph Level 1 Char"/>
    <w:basedOn w:val="DefaultParagraphFont"/>
    <w:link w:val="ListParagraphLevel1"/>
    <w:rsid w:val="00D963E2"/>
  </w:style>
  <w:style w:type="paragraph" w:customStyle="1" w:styleId="ListParagraphLevel2">
    <w:name w:val="List Paragraph Level 2"/>
    <w:basedOn w:val="Normal"/>
    <w:link w:val="ListParagraphLevel2Char"/>
    <w:qFormat/>
    <w:rsid w:val="00065961"/>
    <w:pPr>
      <w:numPr>
        <w:ilvl w:val="1"/>
        <w:numId w:val="2"/>
      </w:numPr>
      <w:spacing w:after="0"/>
      <w:ind w:left="1469"/>
      <w:jc w:val="both"/>
    </w:pPr>
  </w:style>
  <w:style w:type="character" w:customStyle="1" w:styleId="ListParagraphLevel2Char">
    <w:name w:val="List Paragraph Level 2 Char"/>
    <w:basedOn w:val="DefaultParagraphFont"/>
    <w:link w:val="ListParagraphLevel2"/>
    <w:rsid w:val="00065961"/>
  </w:style>
  <w:style w:type="paragraph" w:styleId="TOC1">
    <w:name w:val="toc 1"/>
    <w:basedOn w:val="Normal"/>
    <w:next w:val="Normal"/>
    <w:autoRedefine/>
    <w:uiPriority w:val="39"/>
    <w:unhideWhenUsed/>
    <w:rsid w:val="00237F0D"/>
    <w:pPr>
      <w:tabs>
        <w:tab w:val="right" w:leader="dot" w:pos="9017"/>
      </w:tabs>
      <w:spacing w:after="100"/>
    </w:pPr>
    <w:rPr>
      <w:b/>
      <w:noProof/>
      <w:color w:val="800000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1B6F7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B6F78"/>
    <w:rPr>
      <w:color w:val="DED4BF" w:themeColor="hyperlink"/>
      <w:u w:val="single"/>
    </w:rPr>
  </w:style>
  <w:style w:type="table" w:customStyle="1" w:styleId="MuSigma">
    <w:name w:val="Mu Sigma"/>
    <w:basedOn w:val="TableNormal"/>
    <w:uiPriority w:val="99"/>
    <w:rsid w:val="00DE281B"/>
    <w:pPr>
      <w:spacing w:after="0" w:line="240" w:lineRule="auto"/>
    </w:pPr>
    <w:rPr>
      <w:rFonts w:ascii="Calibri" w:hAnsi="Calibri"/>
    </w:rPr>
    <w:tblPr>
      <w:tblStyleRowBandSize w:val="1"/>
    </w:tblPr>
    <w:tblStylePr w:type="firstRow">
      <w:rPr>
        <w:b/>
      </w:rPr>
      <w:tblPr/>
      <w:tcPr>
        <w:tcBorders>
          <w:top w:val="single" w:sz="8" w:space="0" w:color="E2E2C0" w:themeColor="background1"/>
          <w:left w:val="single" w:sz="8" w:space="0" w:color="E2E2C0" w:themeColor="background1"/>
          <w:bottom w:val="single" w:sz="8" w:space="0" w:color="E2E2C0" w:themeColor="background1"/>
          <w:right w:val="single" w:sz="8" w:space="0" w:color="E2E2C0" w:themeColor="background1"/>
          <w:insideH w:val="single" w:sz="8" w:space="0" w:color="E2E2C0" w:themeColor="background1"/>
          <w:insideV w:val="single" w:sz="8" w:space="0" w:color="E2E2C0" w:themeColor="background1"/>
        </w:tcBorders>
        <w:shd w:val="clear" w:color="auto" w:fill="800000" w:themeFill="accent1"/>
      </w:tcPr>
    </w:tblStylePr>
    <w:tblStylePr w:type="band1Horz">
      <w:tblPr/>
      <w:tcPr>
        <w:tcBorders>
          <w:top w:val="single" w:sz="8" w:space="0" w:color="E2E2C0" w:themeColor="background1"/>
          <w:left w:val="single" w:sz="8" w:space="0" w:color="E2E2C0" w:themeColor="background1"/>
          <w:bottom w:val="single" w:sz="8" w:space="0" w:color="E2E2C0" w:themeColor="background1"/>
          <w:right w:val="single" w:sz="8" w:space="0" w:color="E2E2C0" w:themeColor="background1"/>
          <w:insideH w:val="single" w:sz="8" w:space="0" w:color="E2E2C0" w:themeColor="background1"/>
          <w:insideV w:val="single" w:sz="8" w:space="0" w:color="E2E2C0" w:themeColor="background1"/>
        </w:tcBorders>
        <w:shd w:val="clear" w:color="auto" w:fill="D8CBCB"/>
      </w:tcPr>
    </w:tblStylePr>
    <w:tblStylePr w:type="band2Horz">
      <w:tblPr/>
      <w:tcPr>
        <w:tcBorders>
          <w:top w:val="single" w:sz="8" w:space="0" w:color="E2E2C0" w:themeColor="background1"/>
          <w:left w:val="single" w:sz="8" w:space="0" w:color="E2E2C0" w:themeColor="background1"/>
          <w:bottom w:val="single" w:sz="8" w:space="0" w:color="E2E2C0" w:themeColor="background1"/>
          <w:right w:val="single" w:sz="8" w:space="0" w:color="E2E2C0" w:themeColor="background1"/>
          <w:insideH w:val="single" w:sz="8" w:space="0" w:color="E2E2C0" w:themeColor="background1"/>
          <w:insideV w:val="single" w:sz="8" w:space="0" w:color="E2E2C0" w:themeColor="background1"/>
        </w:tcBorders>
        <w:shd w:val="clear" w:color="auto" w:fill="EDE7E7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E23F75"/>
    <w:rPr>
      <w:rFonts w:asciiTheme="majorHAnsi" w:eastAsiaTheme="majorEastAsia" w:hAnsiTheme="majorHAnsi" w:cstheme="majorBidi"/>
      <w:i/>
      <w:iCs/>
      <w:color w:val="5F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23F75"/>
    <w:rPr>
      <w:rFonts w:asciiTheme="majorHAnsi" w:eastAsiaTheme="majorEastAsia" w:hAnsiTheme="majorHAnsi" w:cstheme="majorBidi"/>
      <w:color w:val="5F0000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9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3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5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warNadhChillimunt\AppData\Roaming\Microsoft\Templates\MuSigma_Template_DO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60A872E2054336AB240186F1B5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3E6C2-43E6-4670-B953-A8B3C1C9717D}"/>
      </w:docPartPr>
      <w:docPartBody>
        <w:p w:rsidR="00746AA7" w:rsidRDefault="00746AA7">
          <w:pPr>
            <w:pStyle w:val="5C60A872E2054336AB240186F1B55210"/>
          </w:pPr>
          <w:r w:rsidRPr="00991C2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00"/>
    <w:rsid w:val="000E6CE6"/>
    <w:rsid w:val="00414F42"/>
    <w:rsid w:val="00746AA7"/>
    <w:rsid w:val="00AF6F0A"/>
    <w:rsid w:val="00D4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C60A872E2054336AB240186F1B55210">
    <w:name w:val="5C60A872E2054336AB240186F1B552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uSigma">
  <a:themeElements>
    <a:clrScheme name="Mu Sigma">
      <a:dk1>
        <a:srgbClr val="800000"/>
      </a:dk1>
      <a:lt1>
        <a:srgbClr val="E2E2C0"/>
      </a:lt1>
      <a:dk2>
        <a:srgbClr val="006666"/>
      </a:dk2>
      <a:lt2>
        <a:srgbClr val="F2F2F2"/>
      </a:lt2>
      <a:accent1>
        <a:srgbClr val="800000"/>
      </a:accent1>
      <a:accent2>
        <a:srgbClr val="006666"/>
      </a:accent2>
      <a:accent3>
        <a:srgbClr val="E2E2C0"/>
      </a:accent3>
      <a:accent4>
        <a:srgbClr val="A5A5A5"/>
      </a:accent4>
      <a:accent5>
        <a:srgbClr val="0070C0"/>
      </a:accent5>
      <a:accent6>
        <a:srgbClr val="4B4027"/>
      </a:accent6>
      <a:hlink>
        <a:srgbClr val="DED4BF"/>
      </a:hlink>
      <a:folHlink>
        <a:srgbClr val="F3A977"/>
      </a:folHlink>
    </a:clrScheme>
    <a:fontScheme name="Mu Sigma">
      <a:majorFont>
        <a:latin typeface="Segoe UI"/>
        <a:ea typeface=""/>
        <a:cs typeface=""/>
      </a:majorFont>
      <a:minorFont>
        <a:latin typeface="Segoe UI Semilight"/>
        <a:ea typeface=""/>
        <a:cs typeface=""/>
      </a:minorFont>
    </a:fontScheme>
    <a:fmtScheme name="Solstice">
      <a:fillStyleLst>
        <a:solidFill>
          <a:schemeClr val="phClr"/>
        </a:solidFill>
        <a:gradFill rotWithShape="1">
          <a:gsLst>
            <a:gs pos="0">
              <a:schemeClr val="phClr">
                <a:tint val="35000"/>
                <a:satMod val="253000"/>
              </a:schemeClr>
            </a:gs>
            <a:gs pos="50000">
              <a:schemeClr val="phClr">
                <a:tint val="42000"/>
                <a:satMod val="255000"/>
              </a:schemeClr>
            </a:gs>
            <a:gs pos="97000">
              <a:schemeClr val="phClr">
                <a:tint val="53000"/>
                <a:satMod val="260000"/>
              </a:schemeClr>
            </a:gs>
            <a:gs pos="100000">
              <a:schemeClr val="phClr">
                <a:tint val="56000"/>
                <a:satMod val="275000"/>
              </a:schemeClr>
            </a:gs>
          </a:gsLst>
          <a:path path="circle">
            <a:fillToRect l="50000" t="50000" r="50000" b="50000"/>
          </a:path>
        </a:gradFill>
        <a:gradFill rotWithShape="1">
          <a:gsLst>
            <a:gs pos="0">
              <a:schemeClr val="phClr">
                <a:tint val="92000"/>
                <a:satMod val="170000"/>
              </a:schemeClr>
            </a:gs>
            <a:gs pos="15000">
              <a:schemeClr val="phClr">
                <a:tint val="92000"/>
                <a:shade val="99000"/>
                <a:satMod val="170000"/>
              </a:schemeClr>
            </a:gs>
            <a:gs pos="62000">
              <a:schemeClr val="phClr">
                <a:tint val="96000"/>
                <a:shade val="80000"/>
                <a:satMod val="170000"/>
              </a:schemeClr>
            </a:gs>
            <a:gs pos="97000">
              <a:schemeClr val="phClr">
                <a:tint val="98000"/>
                <a:shade val="63000"/>
                <a:satMod val="170000"/>
              </a:schemeClr>
            </a:gs>
            <a:gs pos="100000">
              <a:schemeClr val="phClr">
                <a:shade val="62000"/>
                <a:satMod val="170000"/>
              </a:schemeClr>
            </a:gs>
          </a:gsLst>
          <a:path path="circle">
            <a:fillToRect l="50000" t="50000" r="50000" b="5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63500" dist="254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 contourW="12700">
            <a:bevelT w="0" h="0"/>
            <a:contourClr>
              <a:schemeClr val="phClr">
                <a:shade val="80000"/>
              </a:schemeClr>
            </a:contourClr>
          </a:sp3d>
        </a:effectStyle>
        <a:effectStyle>
          <a:effectLst>
            <a:outerShdw blurRad="63500" dist="254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brightRoom" dir="tl">
              <a:rot lat="0" lon="0" rev="5400000"/>
            </a:lightRig>
          </a:scene3d>
          <a:sp3d contourW="12700">
            <a:bevelT w="25400" h="50800" prst="angle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noFill/>
          <a:headEnd type="none" w="med" len="med"/>
          <a:tailEnd type="none" w="med" len="med"/>
        </a:ln>
        <a:effectLst>
          <a:outerShdw blurRad="50800" dist="38100" dir="2700000" algn="tl" rotWithShape="0">
            <a:prstClr val="black">
              <a:alpha val="40000"/>
            </a:prstClr>
          </a:outerShdw>
        </a:effectLst>
      </a:spPr>
      <a:bodyPr vert="horz" wrap="none" lIns="45720" tIns="45720" rIns="45720" bIns="45720" numCol="1" rtlCol="0" anchor="ctr" anchorCtr="0" compatLnSpc="1">
        <a:prstTxWarp prst="textNoShape">
          <a:avLst/>
        </a:prstTxWarp>
      </a:bodyPr>
      <a:lstStyle>
        <a:defPPr marL="234950" marR="0" indent="-234950" algn="l" defTabSz="914400" rtl="0" eaLnBrk="1" fontAlgn="base" latinLnBrk="0" hangingPunct="1">
          <a:lnSpc>
            <a:spcPct val="100000"/>
          </a:lnSpc>
          <a:spcBef>
            <a:spcPct val="100000"/>
          </a:spcBef>
          <a:spcAft>
            <a:spcPct val="0"/>
          </a:spcAft>
          <a:buClrTx/>
          <a:buSzTx/>
          <a:buFont typeface="Webdings" pitchFamily="18" charset="2"/>
          <a:buChar char="4"/>
          <a:tabLst/>
          <a:defRPr sz="1600" b="0" dirty="0" err="1" smtClean="0">
            <a:solidFill>
              <a:schemeClr val="tx1"/>
            </a:solidFill>
            <a:latin typeface="+mn-lt"/>
            <a:ea typeface="+mn-ea"/>
            <a:cs typeface="+mn-cs"/>
          </a:defRPr>
        </a:defPPr>
      </a:lstStyle>
      <a:style>
        <a:lnRef idx="3">
          <a:schemeClr val="lt1"/>
        </a:lnRef>
        <a:fillRef idx="1">
          <a:schemeClr val="accent2"/>
        </a:fillRef>
        <a:effectRef idx="1">
          <a:schemeClr val="accent2"/>
        </a:effectRef>
        <a:fontRef idx="minor">
          <a:schemeClr val="lt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pattFill prst="pct50">
          <a:fgClr>
            <a:schemeClr val="hlink"/>
          </a:fgClr>
          <a:bgClr>
            <a:srgbClr val="FFFFFF"/>
          </a:bgClr>
        </a:pattFill>
        <a:ln w="9525" cap="flat" cmpd="sng" algn="ctr">
          <a:solidFill>
            <a:schemeClr val="hlink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none" lIns="45720" tIns="45720" rIns="45720" bIns="45720" numCol="1" anchor="ctr" anchorCtr="0" compatLnSpc="1">
        <a:prstTxWarp prst="textNoShape">
          <a:avLst/>
        </a:prstTxWarp>
      </a:bodyPr>
      <a:lstStyle>
        <a:defPPr marL="234950" marR="0" indent="-234950" algn="ctr" defTabSz="914400" rtl="0" eaLnBrk="0" fontAlgn="base" latinLnBrk="0" hangingPunct="0">
          <a:lnSpc>
            <a:spcPct val="100000"/>
          </a:lnSpc>
          <a:spcBef>
            <a:spcPct val="10000"/>
          </a:spcBef>
          <a:spcAft>
            <a:spcPct val="0"/>
          </a:spcAft>
          <a:buClr>
            <a:srgbClr val="0B1F65"/>
          </a:buClr>
          <a:buSzTx/>
          <a:buFont typeface="Webdings" pitchFamily="18" charset="2"/>
          <a:buNone/>
          <a:tabLst/>
          <a:defRPr kumimoji="0" lang="en-US" sz="11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  <a:cs typeface="Times New Roman" pitchFamily="18" charset="0"/>
          </a:defRPr>
        </a:defPPr>
      </a:lstStyle>
    </a:lnDef>
  </a:objectDefaults>
  <a:extraClrSchemeLst>
    <a:extraClrScheme>
      <a:clrScheme name="Global Sourcing KickoffSection 4-Project Approach v5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Global Sourcing KickoffSection 4-Project Approach v5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Global Sourcing KickoffSection 4-Project Approach v5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Global Sourcing KickoffSection 4-Project Approach v5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Global Sourcing KickoffSection 4-Project Approach v5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Global Sourcing KickoffSection 4-Project Approach v5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Global Sourcing KickoffSection 4-Project Approach v5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Global Sourcing KickoffSection 4-Project Approach v5 8">
        <a:dk1>
          <a:srgbClr val="000000"/>
        </a:dk1>
        <a:lt1>
          <a:srgbClr val="FFFFFF"/>
        </a:lt1>
        <a:dk2>
          <a:srgbClr val="B69404"/>
        </a:dk2>
        <a:lt2>
          <a:srgbClr val="C0C0C0"/>
        </a:lt2>
        <a:accent1>
          <a:srgbClr val="0000FF"/>
        </a:accent1>
        <a:accent2>
          <a:srgbClr val="E2E1C0"/>
        </a:accent2>
        <a:accent3>
          <a:srgbClr val="FFFFFF"/>
        </a:accent3>
        <a:accent4>
          <a:srgbClr val="000000"/>
        </a:accent4>
        <a:accent5>
          <a:srgbClr val="AAAAFF"/>
        </a:accent5>
        <a:accent6>
          <a:srgbClr val="CDCCAE"/>
        </a:accent6>
        <a:hlink>
          <a:srgbClr val="3D97AF"/>
        </a:hlink>
        <a:folHlink>
          <a:srgbClr val="B72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2025-08-19T00:00:00</PublishDate>
  <Abstract>&lt;Document Abstract&gt;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6B3384-48F2-418D-919B-50E80D28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MuSigma_Template_DOC</Template>
  <TotalTime>87</TotalTime>
  <Pages>15</Pages>
  <Words>2750</Words>
  <Characters>15677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/>
  <LinksUpToDate>false</LinksUpToDate>
  <CharactersWithSpaces>18391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Tracker</dc:title>
  <dc:subject>Project Documentation</dc:subject>
  <dc:creator>Eswar Nadh Chillimuntha</dc:creator>
  <cp:keywords/>
  <dc:description/>
  <cp:lastModifiedBy>Eswar Nadh Chillimuntha</cp:lastModifiedBy>
  <cp:revision>20</cp:revision>
  <dcterms:created xsi:type="dcterms:W3CDTF">2025-08-19T16:38:00Z</dcterms:created>
  <dcterms:modified xsi:type="dcterms:W3CDTF">2025-08-19T18:27:00Z</dcterms:modified>
</cp:coreProperties>
</file>